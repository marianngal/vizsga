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0FCC7" w14:textId="5F0EA4BD" w:rsidR="00647FC1" w:rsidRDefault="0045741A" w:rsidP="00647FC1">
      <w:pPr>
        <w:pStyle w:val="Cmsor1"/>
      </w:pPr>
      <w:r w:rsidRPr="002174E0">
        <w:t>Beadandó</w:t>
      </w:r>
    </w:p>
    <w:p w14:paraId="334C3BBA" w14:textId="1B8EBC9F" w:rsidR="002D6B85" w:rsidRDefault="00DA06B3" w:rsidP="00FE40FE">
      <w:pPr>
        <w:pStyle w:val="Listaszerbekezds"/>
      </w:pPr>
      <w:r w:rsidRPr="002174E0">
        <w:t xml:space="preserve">Készítsen WPF </w:t>
      </w:r>
      <w:r w:rsidR="008363F6" w:rsidRPr="002174E0">
        <w:t>alkalmazás</w:t>
      </w:r>
      <w:r w:rsidR="006730E7">
        <w:t>t</w:t>
      </w:r>
      <w:r w:rsidR="008363F6" w:rsidRPr="002174E0">
        <w:t xml:space="preserve"> </w:t>
      </w:r>
      <w:r w:rsidR="00D06DE1" w:rsidRPr="002174E0">
        <w:rPr>
          <w:rStyle w:val="Erskiemels"/>
          <w:lang w:val="en-US"/>
        </w:rPr>
        <w:t>Visual Studio</w:t>
      </w:r>
      <w:r w:rsidR="006730E7">
        <w:rPr>
          <w:rStyle w:val="Erskiemels"/>
          <w:lang w:val="en-US"/>
        </w:rPr>
        <w:t xml:space="preserve"> 2022</w:t>
      </w:r>
      <w:r w:rsidR="00156CAB" w:rsidRPr="002174E0">
        <w:t xml:space="preserve"> </w:t>
      </w:r>
      <w:r w:rsidR="006730E7">
        <w:t>fejlesztői környezetben</w:t>
      </w:r>
      <w:r w:rsidR="00156CAB" w:rsidRPr="002174E0">
        <w:t xml:space="preserve"> </w:t>
      </w:r>
      <w:r w:rsidR="00156CAB" w:rsidRPr="002174E0">
        <w:rPr>
          <w:rStyle w:val="Erskiemels"/>
          <w:lang w:val="en-US"/>
        </w:rPr>
        <w:t>.NET</w:t>
      </w:r>
      <w:r w:rsidR="006730E7">
        <w:rPr>
          <w:rStyle w:val="Erskiemels"/>
          <w:lang w:val="en-US"/>
        </w:rPr>
        <w:t xml:space="preserve"> 8.0</w:t>
      </w:r>
      <w:r w:rsidR="00156CAB" w:rsidRPr="002174E0">
        <w:t xml:space="preserve"> </w:t>
      </w:r>
      <w:r w:rsidR="00550240" w:rsidRPr="002174E0">
        <w:t>verzió</w:t>
      </w:r>
      <w:r w:rsidR="001A4EF9" w:rsidRPr="002174E0">
        <w:t>val</w:t>
      </w:r>
      <w:r w:rsidR="008363F6" w:rsidRPr="002174E0">
        <w:t>!</w:t>
      </w:r>
    </w:p>
    <w:p w14:paraId="58EC192C" w14:textId="77777777" w:rsidR="00661D22" w:rsidRPr="00FE40FE" w:rsidRDefault="00661D22" w:rsidP="00661D22">
      <w:pPr>
        <w:pStyle w:val="Listaszerbekezds"/>
        <w:rPr>
          <w:lang w:val="fr-FR"/>
        </w:rPr>
      </w:pPr>
      <w:r w:rsidRPr="00FE40FE">
        <w:rPr>
          <w:lang w:val="fr-FR"/>
        </w:rPr>
        <w:t xml:space="preserve">Hozzon létre egy új </w:t>
      </w:r>
      <w:r w:rsidRPr="00661D22">
        <w:rPr>
          <w:rStyle w:val="Finomkiemels"/>
          <w:lang w:val="fr-FR"/>
        </w:rPr>
        <w:t>Solutiont</w:t>
      </w:r>
      <w:r>
        <w:rPr>
          <w:lang w:val="fr-FR"/>
        </w:rPr>
        <w:t xml:space="preserve"> és </w:t>
      </w:r>
      <w:r w:rsidRPr="00661D22">
        <w:rPr>
          <w:rStyle w:val="Finomkiemels"/>
          <w:lang w:val="fr-FR"/>
        </w:rPr>
        <w:t>Projektet</w:t>
      </w:r>
      <w:r>
        <w:rPr>
          <w:lang w:val="fr-FR"/>
        </w:rPr>
        <w:t> </w:t>
      </w:r>
      <w:r w:rsidRPr="00661D22">
        <w:rPr>
          <w:rStyle w:val="Erskiemels"/>
        </w:rPr>
        <w:t>Restaurant</w:t>
      </w:r>
      <w:r>
        <w:rPr>
          <w:lang w:val="fr-FR"/>
        </w:rPr>
        <w:t xml:space="preserve"> néven!</w:t>
      </w:r>
    </w:p>
    <w:p w14:paraId="558B6E21" w14:textId="2F6F7294" w:rsidR="00C74BFA" w:rsidRPr="00661D22" w:rsidRDefault="002D6B85" w:rsidP="00FE40FE">
      <w:pPr>
        <w:pStyle w:val="Listaszerbekezds"/>
        <w:rPr>
          <w:lang w:val="fr-FR"/>
        </w:rPr>
      </w:pPr>
      <w:r w:rsidRPr="00661D22">
        <w:rPr>
          <w:lang w:val="fr-FR"/>
        </w:rPr>
        <w:t xml:space="preserve">Az </w:t>
      </w:r>
      <w:r w:rsidR="005F6776" w:rsidRPr="00661D22">
        <w:rPr>
          <w:lang w:val="fr-FR"/>
        </w:rPr>
        <w:t>elnevezéseknél szabadon válaszhat</w:t>
      </w:r>
      <w:r w:rsidR="00542CAC" w:rsidRPr="00661D22">
        <w:rPr>
          <w:lang w:val="fr-FR"/>
        </w:rPr>
        <w:t>hat stílust:</w:t>
      </w:r>
    </w:p>
    <w:p w14:paraId="6CB8943F" w14:textId="125B2AE7" w:rsidR="002D6B85" w:rsidRPr="002174E0" w:rsidRDefault="007206A7" w:rsidP="00FE40FE">
      <w:pPr>
        <w:pStyle w:val="Alpont"/>
      </w:pPr>
      <w:r>
        <w:t>használathat</w:t>
      </w:r>
      <w:r w:rsidR="000306BD" w:rsidRPr="002174E0">
        <w:t xml:space="preserve"> </w:t>
      </w:r>
      <w:r w:rsidR="001A4EF9" w:rsidRPr="002174E0">
        <w:t>magyar</w:t>
      </w:r>
      <w:r>
        <w:t xml:space="preserve"> vagy</w:t>
      </w:r>
      <w:r w:rsidR="001A4EF9" w:rsidRPr="002174E0">
        <w:t xml:space="preserve"> angol el</w:t>
      </w:r>
      <w:r w:rsidR="00C74BFA" w:rsidRPr="002174E0">
        <w:t>nevezés</w:t>
      </w:r>
      <w:r w:rsidR="000306BD" w:rsidRPr="002174E0">
        <w:t>eket</w:t>
      </w:r>
    </w:p>
    <w:p w14:paraId="5E038C9C" w14:textId="69F23A25" w:rsidR="005A109C" w:rsidRPr="002174E0" w:rsidRDefault="00C74BFA" w:rsidP="00FE40FE">
      <w:pPr>
        <w:pStyle w:val="Alpont"/>
        <w:numPr>
          <w:ilvl w:val="0"/>
          <w:numId w:val="0"/>
        </w:numPr>
        <w:ind w:left="709"/>
      </w:pPr>
      <w:r w:rsidRPr="002174E0">
        <w:t xml:space="preserve">(például </w:t>
      </w:r>
      <w:r w:rsidRPr="002174E0">
        <w:rPr>
          <w:rStyle w:val="Erskiemels"/>
          <w:lang w:val="en-US"/>
        </w:rPr>
        <w:t>Étterem</w:t>
      </w:r>
      <w:r w:rsidRPr="002174E0">
        <w:t xml:space="preserve"> / </w:t>
      </w:r>
      <w:r w:rsidRPr="002174E0">
        <w:rPr>
          <w:rStyle w:val="Erskiemels"/>
          <w:lang w:val="en-US"/>
        </w:rPr>
        <w:t>Etterem</w:t>
      </w:r>
      <w:r w:rsidR="00C67D46" w:rsidRPr="002174E0">
        <w:t xml:space="preserve"> </w:t>
      </w:r>
      <w:r w:rsidR="00486586" w:rsidRPr="002174E0">
        <w:t xml:space="preserve">/ </w:t>
      </w:r>
      <w:r w:rsidR="00486586" w:rsidRPr="002174E0">
        <w:rPr>
          <w:rStyle w:val="Erskiemels"/>
          <w:lang w:val="en-US"/>
        </w:rPr>
        <w:t>Restaurant</w:t>
      </w:r>
      <w:r w:rsidR="00486586" w:rsidRPr="002174E0">
        <w:t xml:space="preserve"> </w:t>
      </w:r>
      <w:r w:rsidR="006E1EFB" w:rsidRPr="002174E0">
        <w:t>stb.</w:t>
      </w:r>
      <w:r w:rsidR="00C67D46" w:rsidRPr="002174E0">
        <w:t>)</w:t>
      </w:r>
    </w:p>
    <w:p w14:paraId="27848277" w14:textId="77777777" w:rsidR="00645F41" w:rsidRDefault="00697BD2" w:rsidP="00FE40FE">
      <w:pPr>
        <w:pStyle w:val="Alpont"/>
      </w:pPr>
      <w:r w:rsidRPr="002174E0">
        <w:t>camelCase, PascalCase vagy snake_case írásmódot</w:t>
      </w:r>
    </w:p>
    <w:p w14:paraId="749F7417" w14:textId="75C52760" w:rsidR="00475A88" w:rsidRPr="002174E0" w:rsidRDefault="00697BD2" w:rsidP="00FE40FE">
      <w:pPr>
        <w:pStyle w:val="Alpont"/>
        <w:numPr>
          <w:ilvl w:val="0"/>
          <w:numId w:val="0"/>
        </w:numPr>
        <w:ind w:left="709"/>
      </w:pPr>
      <w:r w:rsidRPr="002174E0">
        <w:t xml:space="preserve">(például </w:t>
      </w:r>
      <w:r w:rsidR="006E1EFB" w:rsidRPr="002174E0">
        <w:rPr>
          <w:rStyle w:val="Erskiemels"/>
          <w:lang w:val="en-US"/>
        </w:rPr>
        <w:t>pizzaLista</w:t>
      </w:r>
      <w:r w:rsidR="006E1EFB" w:rsidRPr="002174E0">
        <w:t xml:space="preserve">, </w:t>
      </w:r>
      <w:r w:rsidR="006E1EFB" w:rsidRPr="002174E0">
        <w:rPr>
          <w:rStyle w:val="Erskiemels"/>
          <w:lang w:val="en-US"/>
        </w:rPr>
        <w:t xml:space="preserve">PizzaLista </w:t>
      </w:r>
      <w:r w:rsidR="006E1EFB" w:rsidRPr="002174E0">
        <w:t xml:space="preserve">vagy </w:t>
      </w:r>
      <w:r w:rsidR="006E1EFB" w:rsidRPr="002174E0">
        <w:rPr>
          <w:rStyle w:val="Erskiemels"/>
          <w:lang w:val="en-US"/>
        </w:rPr>
        <w:t>pizza_lista</w:t>
      </w:r>
      <w:r w:rsidR="006E1EFB" w:rsidRPr="002174E0">
        <w:t xml:space="preserve"> stb.)</w:t>
      </w:r>
    </w:p>
    <w:p w14:paraId="3A75DCCE" w14:textId="5C27A9BA" w:rsidR="00542CAC" w:rsidRDefault="00645F41" w:rsidP="00FE40FE">
      <w:pPr>
        <w:pStyle w:val="Listaszerbekezds"/>
      </w:pPr>
      <w:r>
        <w:t>D</w:t>
      </w:r>
      <w:r w:rsidR="00542CAC" w:rsidRPr="002174E0">
        <w:t xml:space="preserve">e </w:t>
      </w:r>
      <w:r w:rsidR="00A45347" w:rsidRPr="002174E0">
        <w:t xml:space="preserve">a használatukkal </w:t>
      </w:r>
      <w:r w:rsidR="00475A88" w:rsidRPr="002174E0">
        <w:t>maradjon végig következes!</w:t>
      </w:r>
    </w:p>
    <w:p w14:paraId="77650595" w14:textId="77777777" w:rsidR="005F1A0D" w:rsidRDefault="005F1A0D" w:rsidP="005F1A0D">
      <w:pPr>
        <w:pStyle w:val="Listaszerbekezds"/>
      </w:pPr>
      <w:r>
        <w:t>Törekedjen a leírásnak megfelelő megvalósításra!</w:t>
      </w:r>
    </w:p>
    <w:p w14:paraId="79940CFA" w14:textId="2B2FD26F" w:rsidR="005F1A0D" w:rsidRDefault="005F1A0D" w:rsidP="005F1A0D">
      <w:pPr>
        <w:pStyle w:val="Listaszerbekezds"/>
      </w:pPr>
      <w:r>
        <w:t xml:space="preserve">Ha valahol elakadna, akkor is készítsen </w:t>
      </w:r>
      <w:r w:rsidR="00612E6A" w:rsidRPr="00612E6A">
        <w:rPr>
          <w:rStyle w:val="Finomkiemels"/>
        </w:rPr>
        <w:t>bármilyen</w:t>
      </w:r>
      <w:r w:rsidR="00612E6A">
        <w:t xml:space="preserve"> </w:t>
      </w:r>
      <w:r w:rsidR="003109BB">
        <w:t>futtatható</w:t>
      </w:r>
      <w:r>
        <w:t xml:space="preserve"> megoldást</w:t>
      </w:r>
      <w:r w:rsidR="00612E6A">
        <w:t>!</w:t>
      </w:r>
    </w:p>
    <w:p w14:paraId="3FC2C9BB" w14:textId="26607A4D" w:rsidR="005F1A0D" w:rsidRPr="00C93C65" w:rsidRDefault="005F1A0D" w:rsidP="005F1A0D">
      <w:pPr>
        <w:pStyle w:val="Listaszerbekezds"/>
      </w:pPr>
      <w:r w:rsidRPr="003109BB">
        <w:rPr>
          <w:rStyle w:val="Erskiemels"/>
          <w:lang w:val="en-US"/>
        </w:rPr>
        <w:t>Fontosabb</w:t>
      </w:r>
      <w:r w:rsidRPr="00C93C65">
        <w:t xml:space="preserve"> a működő program, mint az el</w:t>
      </w:r>
      <w:r>
        <w:t>őírások</w:t>
      </w:r>
      <w:r w:rsidR="00612E6A">
        <w:t xml:space="preserve"> szolgai</w:t>
      </w:r>
      <w:r>
        <w:t xml:space="preserve"> betartása!</w:t>
      </w:r>
    </w:p>
    <w:p w14:paraId="39AF4300" w14:textId="0FED5E77" w:rsidR="00D04A84" w:rsidRPr="002174E0" w:rsidRDefault="00F50654" w:rsidP="005F6776">
      <w:pPr>
        <w:pStyle w:val="Cmsor2"/>
      </w:pPr>
      <w:r w:rsidRPr="002174E0">
        <w:t>Adat osztály</w:t>
      </w:r>
    </w:p>
    <w:p w14:paraId="7EFCE1EB" w14:textId="04C6ED71" w:rsidR="00F50654" w:rsidRPr="002174E0" w:rsidRDefault="002D11CD" w:rsidP="0013228E">
      <w:pPr>
        <w:pStyle w:val="Listaszerbekezds"/>
        <w:rPr>
          <w:lang w:eastAsia="hu-HU"/>
        </w:rPr>
      </w:pPr>
      <w:r w:rsidRPr="002174E0">
        <w:rPr>
          <w:lang w:eastAsia="hu-HU"/>
        </w:rPr>
        <w:t>Adjon hozzá a projekthez egy</w:t>
      </w:r>
      <w:r w:rsidR="00F50654" w:rsidRPr="002174E0">
        <w:rPr>
          <w:lang w:eastAsia="hu-HU"/>
        </w:rPr>
        <w:t xml:space="preserve"> </w:t>
      </w:r>
      <w:r w:rsidR="00FA3934" w:rsidRPr="002174E0">
        <w:rPr>
          <w:lang w:eastAsia="hu-HU"/>
        </w:rPr>
        <w:t xml:space="preserve">saját osztályt </w:t>
      </w:r>
      <w:r w:rsidR="00FA3934" w:rsidRPr="002174E0">
        <w:rPr>
          <w:rStyle w:val="Erskiemels"/>
          <w:lang w:val="en-US"/>
        </w:rPr>
        <w:t>Pizza</w:t>
      </w:r>
      <w:r w:rsidR="00FA3934" w:rsidRPr="002174E0">
        <w:rPr>
          <w:lang w:eastAsia="hu-HU"/>
        </w:rPr>
        <w:t xml:space="preserve"> néven!</w:t>
      </w:r>
    </w:p>
    <w:p w14:paraId="1A71A134" w14:textId="79CB9731" w:rsidR="0013228E" w:rsidRPr="002174E0" w:rsidRDefault="0013228E" w:rsidP="0013228E">
      <w:pPr>
        <w:pStyle w:val="Listaszerbekezds"/>
        <w:rPr>
          <w:lang w:eastAsia="hu-HU"/>
        </w:rPr>
      </w:pPr>
      <w:r w:rsidRPr="002174E0">
        <w:rPr>
          <w:lang w:eastAsia="hu-HU"/>
        </w:rPr>
        <w:t xml:space="preserve">Az osztály rendelkezzen nyilvános </w:t>
      </w:r>
      <w:r w:rsidR="00742184">
        <w:rPr>
          <w:lang w:eastAsia="hu-HU"/>
        </w:rPr>
        <w:t>írható és olvasható</w:t>
      </w:r>
      <w:r w:rsidRPr="002174E0">
        <w:rPr>
          <w:lang w:eastAsia="hu-HU"/>
        </w:rPr>
        <w:t xml:space="preserve"> </w:t>
      </w:r>
      <w:r w:rsidR="00BD710D">
        <w:rPr>
          <w:lang w:eastAsia="hu-HU"/>
        </w:rPr>
        <w:t>tulajdonságokkal</w:t>
      </w:r>
      <w:r w:rsidRPr="002174E0">
        <w:rPr>
          <w:lang w:eastAsia="hu-HU"/>
        </w:rPr>
        <w:t>:</w:t>
      </w:r>
    </w:p>
    <w:p w14:paraId="2548E64D" w14:textId="7570E072" w:rsidR="0013228E" w:rsidRPr="002174E0" w:rsidRDefault="007F4049" w:rsidP="00FB21C0">
      <w:pPr>
        <w:pStyle w:val="Listaszerbekezds"/>
        <w:numPr>
          <w:ilvl w:val="1"/>
          <w:numId w:val="4"/>
        </w:numPr>
        <w:tabs>
          <w:tab w:val="left" w:pos="2694"/>
          <w:tab w:val="left" w:pos="3402"/>
        </w:tabs>
        <w:ind w:left="709"/>
        <w:rPr>
          <w:lang w:eastAsia="hu-HU"/>
        </w:rPr>
      </w:pPr>
      <w:r w:rsidRPr="002174E0">
        <w:rPr>
          <w:rStyle w:val="Erskiemels"/>
          <w:lang w:val="en-US"/>
        </w:rPr>
        <w:t>N</w:t>
      </w:r>
      <w:r w:rsidR="001001DB" w:rsidRPr="002174E0">
        <w:rPr>
          <w:rStyle w:val="Erskiemels"/>
          <w:lang w:val="en-US"/>
        </w:rPr>
        <w:t>ame</w:t>
      </w:r>
      <w:r w:rsidR="008160D6" w:rsidRPr="002174E0">
        <w:rPr>
          <w:lang w:eastAsia="hu-HU"/>
        </w:rPr>
        <w:t xml:space="preserve"> (szöveg)</w:t>
      </w:r>
      <w:r w:rsidR="00FB21C0">
        <w:rPr>
          <w:lang w:eastAsia="hu-HU"/>
        </w:rPr>
        <w:tab/>
        <w:t>A</w:t>
      </w:r>
      <w:r w:rsidR="001001DB" w:rsidRPr="002174E0">
        <w:rPr>
          <w:lang w:eastAsia="hu-HU"/>
        </w:rPr>
        <w:t xml:space="preserve"> pizza fantázianeve</w:t>
      </w:r>
      <w:r w:rsidR="00FB21C0">
        <w:rPr>
          <w:lang w:eastAsia="hu-HU"/>
        </w:rPr>
        <w:t xml:space="preserve">, </w:t>
      </w:r>
      <w:r w:rsidR="00FB21C0" w:rsidRPr="002174E0">
        <w:rPr>
          <w:lang w:eastAsia="hu-HU"/>
        </w:rPr>
        <w:t>például „</w:t>
      </w:r>
      <w:r w:rsidR="00FB21C0" w:rsidRPr="002174E0">
        <w:rPr>
          <w:rStyle w:val="Finomkiemels"/>
        </w:rPr>
        <w:t>SonGoKu</w:t>
      </w:r>
      <w:r w:rsidR="00FB21C0" w:rsidRPr="002174E0">
        <w:rPr>
          <w:lang w:eastAsia="hu-HU"/>
        </w:rPr>
        <w:t>”</w:t>
      </w:r>
    </w:p>
    <w:p w14:paraId="6502FBB1" w14:textId="2BCCA85B" w:rsidR="008160D6" w:rsidRPr="002174E0" w:rsidRDefault="007F4049" w:rsidP="00FB21C0">
      <w:pPr>
        <w:pStyle w:val="Listaszerbekezds"/>
        <w:numPr>
          <w:ilvl w:val="1"/>
          <w:numId w:val="4"/>
        </w:numPr>
        <w:tabs>
          <w:tab w:val="left" w:pos="2694"/>
          <w:tab w:val="left" w:pos="3402"/>
        </w:tabs>
        <w:ind w:left="709"/>
        <w:rPr>
          <w:lang w:eastAsia="hu-HU"/>
        </w:rPr>
      </w:pPr>
      <w:r w:rsidRPr="002174E0">
        <w:rPr>
          <w:rStyle w:val="Erskiemels"/>
          <w:lang w:val="en-US"/>
        </w:rPr>
        <w:t>P</w:t>
      </w:r>
      <w:r w:rsidR="001001DB" w:rsidRPr="002174E0">
        <w:rPr>
          <w:rStyle w:val="Erskiemels"/>
          <w:lang w:val="en-US"/>
        </w:rPr>
        <w:t>rice</w:t>
      </w:r>
      <w:r w:rsidR="001001DB" w:rsidRPr="002174E0">
        <w:rPr>
          <w:lang w:eastAsia="hu-HU"/>
        </w:rPr>
        <w:t xml:space="preserve"> (</w:t>
      </w:r>
      <w:r w:rsidR="00D80FCF" w:rsidRPr="002174E0">
        <w:rPr>
          <w:lang w:eastAsia="hu-HU"/>
        </w:rPr>
        <w:t>tizedes</w:t>
      </w:r>
      <w:r w:rsidR="001001DB" w:rsidRPr="002174E0">
        <w:rPr>
          <w:lang w:eastAsia="hu-HU"/>
        </w:rPr>
        <w:t>tört)</w:t>
      </w:r>
      <w:r w:rsidR="00FB21C0">
        <w:rPr>
          <w:lang w:eastAsia="hu-HU"/>
        </w:rPr>
        <w:tab/>
        <w:t>A</w:t>
      </w:r>
      <w:r w:rsidR="001001DB" w:rsidRPr="002174E0">
        <w:rPr>
          <w:lang w:eastAsia="hu-HU"/>
        </w:rPr>
        <w:t xml:space="preserve"> pizza ára </w:t>
      </w:r>
      <w:r w:rsidR="001F6D42">
        <w:rPr>
          <w:lang w:eastAsia="hu-HU"/>
        </w:rPr>
        <w:t>E</w:t>
      </w:r>
      <w:r w:rsidR="001001DB" w:rsidRPr="002174E0">
        <w:rPr>
          <w:lang w:eastAsia="hu-HU"/>
        </w:rPr>
        <w:t>uróban</w:t>
      </w:r>
      <w:r w:rsidR="00FB21C0">
        <w:rPr>
          <w:lang w:eastAsia="hu-HU"/>
        </w:rPr>
        <w:t xml:space="preserve">, </w:t>
      </w:r>
      <w:r w:rsidR="00FB21C0" w:rsidRPr="002174E0">
        <w:rPr>
          <w:lang w:eastAsia="hu-HU"/>
        </w:rPr>
        <w:t xml:space="preserve">például </w:t>
      </w:r>
      <w:r w:rsidR="00FB21C0" w:rsidRPr="002174E0">
        <w:rPr>
          <w:rStyle w:val="Finomkiemels"/>
        </w:rPr>
        <w:t>8.9</w:t>
      </w:r>
    </w:p>
    <w:p w14:paraId="55D3472A" w14:textId="4907953C" w:rsidR="001001DB" w:rsidRPr="002174E0" w:rsidRDefault="007F4049" w:rsidP="00FB21C0">
      <w:pPr>
        <w:pStyle w:val="Listaszerbekezds"/>
        <w:numPr>
          <w:ilvl w:val="1"/>
          <w:numId w:val="4"/>
        </w:numPr>
        <w:tabs>
          <w:tab w:val="left" w:pos="2694"/>
          <w:tab w:val="left" w:pos="3402"/>
        </w:tabs>
        <w:ind w:left="709"/>
        <w:rPr>
          <w:lang w:eastAsia="hu-HU"/>
        </w:rPr>
      </w:pPr>
      <w:r w:rsidRPr="002174E0">
        <w:rPr>
          <w:rStyle w:val="Erskiemels"/>
          <w:lang w:val="en-US"/>
        </w:rPr>
        <w:t>S</w:t>
      </w:r>
      <w:r w:rsidR="001001DB" w:rsidRPr="002174E0">
        <w:rPr>
          <w:rStyle w:val="Erskiemels"/>
          <w:lang w:val="en-US"/>
        </w:rPr>
        <w:t>ize</w:t>
      </w:r>
      <w:r w:rsidR="001001DB" w:rsidRPr="002174E0">
        <w:rPr>
          <w:lang w:eastAsia="hu-HU"/>
        </w:rPr>
        <w:t xml:space="preserve"> (egész)</w:t>
      </w:r>
      <w:r w:rsidR="00FB21C0">
        <w:rPr>
          <w:lang w:eastAsia="hu-HU"/>
        </w:rPr>
        <w:tab/>
        <w:t>A</w:t>
      </w:r>
      <w:r w:rsidR="001001DB" w:rsidRPr="002174E0">
        <w:rPr>
          <w:lang w:eastAsia="hu-HU"/>
        </w:rPr>
        <w:t xml:space="preserve"> pizza átmérője centiméterben</w:t>
      </w:r>
      <w:r w:rsidR="00FB21C0">
        <w:rPr>
          <w:lang w:eastAsia="hu-HU"/>
        </w:rPr>
        <w:t xml:space="preserve">, </w:t>
      </w:r>
      <w:r w:rsidR="00FB21C0" w:rsidRPr="002174E0">
        <w:rPr>
          <w:lang w:eastAsia="hu-HU"/>
        </w:rPr>
        <w:t xml:space="preserve">például </w:t>
      </w:r>
      <w:r w:rsidR="00FB21C0" w:rsidRPr="002174E0">
        <w:rPr>
          <w:rStyle w:val="Finomkiemels"/>
        </w:rPr>
        <w:t>32</w:t>
      </w:r>
    </w:p>
    <w:p w14:paraId="56F001E1" w14:textId="6815F7B8" w:rsidR="009D29A4" w:rsidRPr="002174E0" w:rsidRDefault="00162191" w:rsidP="00FB21C0">
      <w:pPr>
        <w:pStyle w:val="Alpont"/>
        <w:tabs>
          <w:tab w:val="left" w:pos="2694"/>
          <w:tab w:val="left" w:pos="3402"/>
        </w:tabs>
      </w:pPr>
      <w:r w:rsidRPr="002174E0">
        <w:rPr>
          <w:rStyle w:val="Erskiemels"/>
          <w:lang w:val="en-US"/>
        </w:rPr>
        <w:t>Vengan</w:t>
      </w:r>
      <w:r w:rsidRPr="002174E0">
        <w:t xml:space="preserve"> (logikai)</w:t>
      </w:r>
      <w:r w:rsidR="00FB21C0">
        <w:tab/>
        <w:t xml:space="preserve">A </w:t>
      </w:r>
      <w:r w:rsidRPr="002174E0">
        <w:t xml:space="preserve">pizza </w:t>
      </w:r>
      <w:r w:rsidR="00334797" w:rsidRPr="002174E0">
        <w:t>vegán-e</w:t>
      </w:r>
      <w:r w:rsidR="00FB21C0">
        <w:t>?</w:t>
      </w:r>
    </w:p>
    <w:p w14:paraId="5084EE47" w14:textId="14EC4D7C" w:rsidR="009D29A4" w:rsidRPr="002174E0" w:rsidRDefault="009D29A4" w:rsidP="009D29A4">
      <w:pPr>
        <w:pStyle w:val="Listaszerbekezds"/>
        <w:rPr>
          <w:lang w:eastAsia="hu-HU"/>
        </w:rPr>
      </w:pPr>
      <w:r w:rsidRPr="002174E0">
        <w:rPr>
          <w:lang w:eastAsia="hu-HU"/>
        </w:rPr>
        <w:t xml:space="preserve">Írja felül az </w:t>
      </w:r>
      <w:r w:rsidR="00742184">
        <w:rPr>
          <w:rStyle w:val="Erskiemels"/>
          <w:lang w:val="en-US"/>
        </w:rPr>
        <w:t xml:space="preserve">override </w:t>
      </w:r>
      <w:r w:rsidR="00742184">
        <w:rPr>
          <w:lang w:eastAsia="hu-HU"/>
        </w:rPr>
        <w:t>kulcsszóval az ő</w:t>
      </w:r>
      <w:r w:rsidRPr="002174E0">
        <w:rPr>
          <w:lang w:eastAsia="hu-HU"/>
        </w:rPr>
        <w:t xml:space="preserve">sosztálytól örökölt </w:t>
      </w:r>
      <w:r w:rsidRPr="002174E0">
        <w:rPr>
          <w:rStyle w:val="Erskiemels"/>
          <w:lang w:val="en-US"/>
        </w:rPr>
        <w:t>ToString()</w:t>
      </w:r>
      <w:r w:rsidRPr="002174E0">
        <w:rPr>
          <w:lang w:eastAsia="hu-HU"/>
        </w:rPr>
        <w:t xml:space="preserve"> metódust</w:t>
      </w:r>
    </w:p>
    <w:p w14:paraId="16B5F5F5" w14:textId="77777777" w:rsidR="009D29A4" w:rsidRPr="002174E0" w:rsidRDefault="009D29A4" w:rsidP="009D29A4">
      <w:pPr>
        <w:pStyle w:val="Listaszerbekezds"/>
        <w:numPr>
          <w:ilvl w:val="1"/>
          <w:numId w:val="4"/>
        </w:numPr>
        <w:ind w:left="709"/>
        <w:rPr>
          <w:lang w:eastAsia="hu-HU"/>
        </w:rPr>
      </w:pPr>
      <w:r w:rsidRPr="002174E0">
        <w:rPr>
          <w:lang w:eastAsia="hu-HU"/>
        </w:rPr>
        <w:t>A példány a saját adatait adja vissza az alábbi alakban</w:t>
      </w:r>
      <w:r>
        <w:rPr>
          <w:lang w:eastAsia="hu-HU"/>
        </w:rPr>
        <w:t>:</w:t>
      </w:r>
    </w:p>
    <w:p w14:paraId="5ED87500" w14:textId="3DBAD906" w:rsidR="005243C3" w:rsidRPr="005243C3" w:rsidRDefault="009D29A4" w:rsidP="005243C3">
      <w:pPr>
        <w:pStyle w:val="Listaszerbekezds"/>
        <w:numPr>
          <w:ilvl w:val="1"/>
          <w:numId w:val="4"/>
        </w:numPr>
        <w:ind w:left="709"/>
        <w:rPr>
          <w:i/>
          <w:iCs/>
          <w:color w:val="1F3763" w:themeColor="accent1" w:themeShade="7F"/>
        </w:rPr>
      </w:pPr>
      <w:r w:rsidRPr="002174E0">
        <w:rPr>
          <w:rStyle w:val="Finomkiemels"/>
        </w:rPr>
        <w:t xml:space="preserve">"SonGoKu (32 cm) </w:t>
      </w:r>
      <w:r w:rsidR="00D839CF">
        <w:rPr>
          <w:rStyle w:val="Finomkiemels"/>
        </w:rPr>
        <w:t>9</w:t>
      </w:r>
      <w:r w:rsidRPr="002174E0">
        <w:rPr>
          <w:rStyle w:val="Finomkiemels"/>
        </w:rPr>
        <w:t>.9 Euro”</w:t>
      </w:r>
    </w:p>
    <w:p w14:paraId="7B97A110" w14:textId="74FE6793" w:rsidR="00D62C65" w:rsidRPr="002174E0" w:rsidRDefault="00440A2D" w:rsidP="00440A2D">
      <w:pPr>
        <w:pStyle w:val="Listaszerbekezds"/>
        <w:rPr>
          <w:lang w:eastAsia="hu-HU"/>
        </w:rPr>
      </w:pPr>
      <w:r w:rsidRPr="002174E0">
        <w:rPr>
          <w:lang w:eastAsia="hu-HU"/>
        </w:rPr>
        <w:t>Készítsen konstruktort</w:t>
      </w:r>
      <w:r w:rsidR="00D62C65" w:rsidRPr="002174E0">
        <w:rPr>
          <w:lang w:eastAsia="hu-HU"/>
        </w:rPr>
        <w:t>!</w:t>
      </w:r>
    </w:p>
    <w:p w14:paraId="5B72EA20" w14:textId="5D157518" w:rsidR="00D62C65" w:rsidRPr="002174E0" w:rsidRDefault="00D62C65" w:rsidP="00D62C65">
      <w:pPr>
        <w:pStyle w:val="Alpont"/>
        <w:rPr>
          <w:rStyle w:val="Erskiemels"/>
          <w:b w:val="0"/>
          <w:bCs w:val="0"/>
          <w:color w:val="auto"/>
          <w:lang w:val="en-US"/>
        </w:rPr>
      </w:pPr>
      <w:r w:rsidRPr="002174E0">
        <w:rPr>
          <w:rStyle w:val="Erskiemels"/>
          <w:b w:val="0"/>
          <w:bCs w:val="0"/>
          <w:color w:val="auto"/>
          <w:lang w:val="en-US"/>
        </w:rPr>
        <w:t>A négy megfelelő típusú</w:t>
      </w:r>
      <w:r w:rsidR="00F41449" w:rsidRPr="002174E0">
        <w:rPr>
          <w:rStyle w:val="Erskiemels"/>
          <w:b w:val="0"/>
          <w:bCs w:val="0"/>
          <w:color w:val="auto"/>
          <w:lang w:val="en-US"/>
        </w:rPr>
        <w:t xml:space="preserve"> értéket várja paraméterül!</w:t>
      </w:r>
    </w:p>
    <w:p w14:paraId="1A4FBA78" w14:textId="3FB4DC65" w:rsidR="00F41449" w:rsidRDefault="00F41449" w:rsidP="00D62C65">
      <w:pPr>
        <w:pStyle w:val="Alpont"/>
        <w:rPr>
          <w:rStyle w:val="Erskiemels"/>
          <w:b w:val="0"/>
          <w:bCs w:val="0"/>
          <w:color w:val="auto"/>
          <w:lang w:val="en-US"/>
        </w:rPr>
      </w:pPr>
      <w:r w:rsidRPr="002174E0">
        <w:rPr>
          <w:rStyle w:val="Erskiemels"/>
          <w:b w:val="0"/>
          <w:bCs w:val="0"/>
          <w:color w:val="auto"/>
          <w:lang w:val="en-US"/>
        </w:rPr>
        <w:t>Inicializálja a példány mezőit vagy jellemzőit!</w:t>
      </w:r>
    </w:p>
    <w:p w14:paraId="2D2FC391" w14:textId="6954A4F4" w:rsidR="00F41449" w:rsidRPr="00742184" w:rsidRDefault="00742184" w:rsidP="00742184">
      <w:pPr>
        <w:pStyle w:val="Kiemeltidzet"/>
        <w:rPr>
          <w:rStyle w:val="Erskiemels"/>
          <w:b w:val="0"/>
          <w:bCs w:val="0"/>
          <w:color w:val="4472C4" w:themeColor="accent1"/>
          <w:lang w:val="en-US"/>
        </w:rPr>
      </w:pPr>
      <w:r>
        <w:rPr>
          <w:rStyle w:val="Erskiemels"/>
          <w:b w:val="0"/>
          <w:bCs w:val="0"/>
          <w:color w:val="4472C4" w:themeColor="accent1"/>
          <w:lang w:val="en-US"/>
        </w:rPr>
        <w:t>Házi feladat</w:t>
      </w:r>
      <w:r w:rsidR="008E20D4" w:rsidRPr="00742184">
        <w:rPr>
          <w:rStyle w:val="Erskiemels"/>
          <w:b w:val="0"/>
          <w:bCs w:val="0"/>
          <w:color w:val="4472C4" w:themeColor="accent1"/>
          <w:lang w:val="en-US"/>
        </w:rPr>
        <w:t xml:space="preserve">: </w:t>
      </w:r>
      <w:r w:rsidR="00F41449" w:rsidRPr="00742184">
        <w:rPr>
          <w:rStyle w:val="Erskiemels"/>
          <w:b w:val="0"/>
          <w:bCs w:val="0"/>
          <w:color w:val="4472C4" w:themeColor="accent1"/>
          <w:lang w:val="en-US"/>
        </w:rPr>
        <w:t>Nézzen utána, hogyan lehet alapértelmezett paramért beállítani</w:t>
      </w:r>
      <w:r w:rsidR="008952D6" w:rsidRPr="00742184">
        <w:rPr>
          <w:rStyle w:val="Erskiemels"/>
          <w:b w:val="0"/>
          <w:bCs w:val="0"/>
          <w:color w:val="4472C4" w:themeColor="accent1"/>
          <w:lang w:val="en-US"/>
        </w:rPr>
        <w:t>!</w:t>
      </w:r>
    </w:p>
    <w:p w14:paraId="2ADE780C" w14:textId="77777777" w:rsidR="00742184" w:rsidRDefault="008952D6" w:rsidP="00CD61A3">
      <w:pPr>
        <w:pStyle w:val="Alpont"/>
        <w:rPr>
          <w:rStyle w:val="Finomkiemels"/>
        </w:rPr>
      </w:pPr>
      <w:r w:rsidRPr="00742184">
        <w:rPr>
          <w:rStyle w:val="Erskiemels"/>
          <w:b w:val="0"/>
          <w:bCs w:val="0"/>
          <w:color w:val="auto"/>
          <w:lang w:val="en-US"/>
        </w:rPr>
        <w:t>H</w:t>
      </w:r>
      <w:r w:rsidR="00F41449" w:rsidRPr="00742184">
        <w:rPr>
          <w:rStyle w:val="Erskiemels"/>
          <w:b w:val="0"/>
          <w:bCs w:val="0"/>
          <w:color w:val="auto"/>
          <w:lang w:val="en-US"/>
        </w:rPr>
        <w:t xml:space="preserve">a a </w:t>
      </w:r>
      <w:r w:rsidR="00F41449" w:rsidRPr="00742184">
        <w:rPr>
          <w:rStyle w:val="Erskiemels"/>
          <w:lang w:val="en-US"/>
        </w:rPr>
        <w:t>Size</w:t>
      </w:r>
      <w:r w:rsidR="00F41449" w:rsidRPr="00742184">
        <w:rPr>
          <w:rStyle w:val="Erskiemels"/>
          <w:b w:val="0"/>
          <w:bCs w:val="0"/>
          <w:color w:val="auto"/>
          <w:lang w:val="en-US"/>
        </w:rPr>
        <w:t xml:space="preserve"> paramétert nem adják meg, az legyen</w:t>
      </w:r>
      <w:r w:rsidR="000A13AF" w:rsidRPr="00742184">
        <w:rPr>
          <w:rStyle w:val="Erskiemels"/>
          <w:b w:val="0"/>
          <w:bCs w:val="0"/>
          <w:color w:val="auto"/>
          <w:lang w:val="en-US"/>
        </w:rPr>
        <w:t xml:space="preserve"> automatikusan</w:t>
      </w:r>
      <w:r w:rsidR="00F41449" w:rsidRPr="00742184">
        <w:rPr>
          <w:rStyle w:val="Erskiemels"/>
          <w:b w:val="0"/>
          <w:bCs w:val="0"/>
          <w:color w:val="auto"/>
          <w:lang w:val="en-US"/>
        </w:rPr>
        <w:t xml:space="preserve"> </w:t>
      </w:r>
      <w:r w:rsidR="00F41449" w:rsidRPr="002174E0">
        <w:rPr>
          <w:rStyle w:val="Finomkiemels"/>
        </w:rPr>
        <w:t>32</w:t>
      </w:r>
    </w:p>
    <w:p w14:paraId="02E9F230" w14:textId="7B19E120" w:rsidR="00742184" w:rsidRDefault="008952D6" w:rsidP="00CD61A3">
      <w:pPr>
        <w:pStyle w:val="Alpont"/>
        <w:rPr>
          <w:rStyle w:val="Finomkiemels"/>
        </w:rPr>
      </w:pPr>
      <w:r w:rsidRPr="00742184">
        <w:rPr>
          <w:rStyle w:val="Erskiemels"/>
          <w:b w:val="0"/>
          <w:bCs w:val="0"/>
          <w:color w:val="auto"/>
          <w:lang w:val="en-US"/>
        </w:rPr>
        <w:t xml:space="preserve">Ha a </w:t>
      </w:r>
      <w:r w:rsidRPr="00742184">
        <w:rPr>
          <w:rStyle w:val="Erskiemels"/>
          <w:lang w:val="en-US"/>
        </w:rPr>
        <w:t>Vegan</w:t>
      </w:r>
      <w:r w:rsidRPr="00742184">
        <w:rPr>
          <w:rStyle w:val="Erskiemels"/>
          <w:b w:val="0"/>
          <w:bCs w:val="0"/>
          <w:color w:val="auto"/>
          <w:lang w:val="en-US"/>
        </w:rPr>
        <w:t xml:space="preserve"> paramért nem adják meg, az legyen</w:t>
      </w:r>
      <w:r w:rsidR="000A13AF" w:rsidRPr="00742184">
        <w:rPr>
          <w:rStyle w:val="Erskiemels"/>
          <w:b w:val="0"/>
          <w:bCs w:val="0"/>
          <w:color w:val="auto"/>
          <w:lang w:val="en-US"/>
        </w:rPr>
        <w:t xml:space="preserve"> automatikusan</w:t>
      </w:r>
      <w:r w:rsidRPr="00742184">
        <w:rPr>
          <w:rStyle w:val="Erskiemels"/>
          <w:b w:val="0"/>
          <w:bCs w:val="0"/>
          <w:color w:val="auto"/>
          <w:lang w:val="en-US"/>
        </w:rPr>
        <w:t xml:space="preserve"> </w:t>
      </w:r>
      <w:r w:rsidRPr="002174E0">
        <w:rPr>
          <w:rStyle w:val="Finomkiemels"/>
        </w:rPr>
        <w:t>false</w:t>
      </w:r>
    </w:p>
    <w:p w14:paraId="62044CE4" w14:textId="5F6A3EAE" w:rsidR="00742184" w:rsidRDefault="00742184" w:rsidP="00742184">
      <w:pPr>
        <w:pStyle w:val="Kiemeltidzet"/>
        <w:rPr>
          <w:rStyle w:val="Erskiemels"/>
          <w:b w:val="0"/>
          <w:bCs w:val="0"/>
          <w:color w:val="4472C4" w:themeColor="accent1"/>
          <w:lang w:val="en-US"/>
        </w:rPr>
      </w:pPr>
      <w:r>
        <w:rPr>
          <w:rStyle w:val="Erskiemels"/>
          <w:b w:val="0"/>
          <w:bCs w:val="0"/>
          <w:color w:val="4472C4" w:themeColor="accent1"/>
          <w:lang w:val="en-US"/>
        </w:rPr>
        <w:t xml:space="preserve">Hasznos: </w:t>
      </w:r>
      <w:r w:rsidRPr="002174E0">
        <w:rPr>
          <w:rStyle w:val="Erskiemels"/>
          <w:b w:val="0"/>
          <w:bCs w:val="0"/>
          <w:color w:val="4472C4" w:themeColor="accent1"/>
          <w:lang w:val="en-US"/>
        </w:rPr>
        <w:t xml:space="preserve">Nézzen utána, </w:t>
      </w:r>
      <w:r>
        <w:rPr>
          <w:rStyle w:val="Erskiemels"/>
          <w:b w:val="0"/>
          <w:bCs w:val="0"/>
          <w:color w:val="4472C4" w:themeColor="accent1"/>
          <w:lang w:val="en-US"/>
        </w:rPr>
        <w:t>lehet-e egy osztálynak többféle konstruktort megadni</w:t>
      </w:r>
      <w:r w:rsidRPr="002174E0">
        <w:rPr>
          <w:rStyle w:val="Erskiemels"/>
          <w:b w:val="0"/>
          <w:bCs w:val="0"/>
          <w:color w:val="4472C4" w:themeColor="accent1"/>
          <w:lang w:val="en-US"/>
        </w:rPr>
        <w:t>!</w:t>
      </w:r>
    </w:p>
    <w:p w14:paraId="2BF18BF5" w14:textId="5A06C262" w:rsidR="00D04CD3" w:rsidRDefault="00D04CD3" w:rsidP="009D29A4">
      <w:pPr>
        <w:pStyle w:val="Alpont"/>
        <w:rPr>
          <w:b/>
          <w:bCs/>
          <w:caps/>
          <w:color w:val="4472C4" w:themeColor="accent1"/>
          <w:spacing w:val="15"/>
          <w:lang w:eastAsia="hu-HU"/>
        </w:rPr>
      </w:pPr>
      <w:r>
        <w:br w:type="page"/>
      </w:r>
    </w:p>
    <w:p w14:paraId="0FDC1F3B" w14:textId="7895F554" w:rsidR="00EE68F0" w:rsidRPr="002174E0" w:rsidRDefault="00EE68F0" w:rsidP="00EE68F0">
      <w:pPr>
        <w:pStyle w:val="Cmsor2"/>
      </w:pPr>
      <w:r w:rsidRPr="002174E0">
        <w:lastRenderedPageBreak/>
        <w:t>ViewModel osztály</w:t>
      </w:r>
    </w:p>
    <w:p w14:paraId="02BC1B4E" w14:textId="3722C5EA" w:rsidR="00EE68F0" w:rsidRPr="002174E0" w:rsidRDefault="00EE68F0" w:rsidP="00EE68F0">
      <w:pPr>
        <w:pStyle w:val="Listaszerbekezds"/>
        <w:rPr>
          <w:lang w:eastAsia="hu-HU"/>
        </w:rPr>
      </w:pPr>
      <w:r w:rsidRPr="002174E0">
        <w:rPr>
          <w:lang w:eastAsia="hu-HU"/>
        </w:rPr>
        <w:t xml:space="preserve">Adjon hozzá a projekthez egy saját osztályt </w:t>
      </w:r>
      <w:r w:rsidR="005A2FC3">
        <w:rPr>
          <w:rStyle w:val="Erskiemels"/>
          <w:lang w:val="en-US"/>
        </w:rPr>
        <w:t>Menu</w:t>
      </w:r>
      <w:r w:rsidRPr="002174E0">
        <w:rPr>
          <w:lang w:eastAsia="hu-HU"/>
        </w:rPr>
        <w:t xml:space="preserve"> néven!</w:t>
      </w:r>
    </w:p>
    <w:p w14:paraId="20A53E2C" w14:textId="1F8E0230" w:rsidR="00EE68F0" w:rsidRPr="002174E0" w:rsidRDefault="00EE68F0" w:rsidP="00EE68F0">
      <w:pPr>
        <w:pStyle w:val="Listaszerbekezds"/>
        <w:rPr>
          <w:lang w:eastAsia="hu-HU"/>
        </w:rPr>
      </w:pPr>
      <w:r w:rsidRPr="002174E0">
        <w:rPr>
          <w:lang w:eastAsia="hu-HU"/>
        </w:rPr>
        <w:t xml:space="preserve">Az osztály rendelkezzen </w:t>
      </w:r>
      <w:r w:rsidR="006E3F5B">
        <w:rPr>
          <w:lang w:eastAsia="hu-HU"/>
        </w:rPr>
        <w:t>írható és</w:t>
      </w:r>
      <w:r w:rsidRPr="002174E0">
        <w:rPr>
          <w:lang w:eastAsia="hu-HU"/>
        </w:rPr>
        <w:t xml:space="preserve"> olvasható </w:t>
      </w:r>
      <w:r w:rsidRPr="00D04CD3">
        <w:rPr>
          <w:rStyle w:val="Erskiemels"/>
          <w:lang w:val="en-US"/>
        </w:rPr>
        <w:t>jellemzőkkel</w:t>
      </w:r>
      <w:r w:rsidRPr="002174E0">
        <w:rPr>
          <w:lang w:eastAsia="hu-HU"/>
        </w:rPr>
        <w:t>:</w:t>
      </w:r>
    </w:p>
    <w:p w14:paraId="20DFBE8E" w14:textId="3EE37BAB" w:rsidR="00EE68F0" w:rsidRPr="002174E0" w:rsidRDefault="0036352A" w:rsidP="00EE68F0">
      <w:pPr>
        <w:pStyle w:val="Listaszerbekezds"/>
        <w:numPr>
          <w:ilvl w:val="1"/>
          <w:numId w:val="4"/>
        </w:numPr>
        <w:ind w:left="709"/>
        <w:rPr>
          <w:lang w:eastAsia="hu-HU"/>
        </w:rPr>
      </w:pPr>
      <w:r>
        <w:rPr>
          <w:rStyle w:val="Erskiemels"/>
          <w:lang w:val="en-US"/>
        </w:rPr>
        <w:t>Items</w:t>
      </w:r>
      <w:r w:rsidR="00EE68F0" w:rsidRPr="002174E0">
        <w:rPr>
          <w:lang w:eastAsia="hu-HU"/>
        </w:rPr>
        <w:t xml:space="preserve"> (</w:t>
      </w:r>
      <w:r w:rsidR="00912C10" w:rsidRPr="002174E0">
        <w:rPr>
          <w:rStyle w:val="Finomkiemels"/>
        </w:rPr>
        <w:t>ObservableCollection&lt;Pizza&gt;),</w:t>
      </w:r>
      <w:r w:rsidR="00912C10" w:rsidRPr="002174E0">
        <w:rPr>
          <w:lang w:eastAsia="hu-HU"/>
        </w:rPr>
        <w:t xml:space="preserve"> a pizzák </w:t>
      </w:r>
      <w:r w:rsidR="008D4AD6">
        <w:rPr>
          <w:lang w:eastAsia="hu-HU"/>
        </w:rPr>
        <w:t>gyűjteménye</w:t>
      </w:r>
    </w:p>
    <w:p w14:paraId="33453F43" w14:textId="5ECD9B94" w:rsidR="00912C10" w:rsidRDefault="00A575E3" w:rsidP="00EE68F0">
      <w:pPr>
        <w:pStyle w:val="Listaszerbekezds"/>
        <w:numPr>
          <w:ilvl w:val="1"/>
          <w:numId w:val="4"/>
        </w:numPr>
        <w:ind w:left="709"/>
        <w:rPr>
          <w:lang w:eastAsia="hu-HU"/>
        </w:rPr>
      </w:pPr>
      <w:r>
        <w:rPr>
          <w:rStyle w:val="Erskiemels"/>
          <w:lang w:val="en-US"/>
        </w:rPr>
        <w:t>Selected</w:t>
      </w:r>
      <w:r w:rsidR="002174E0" w:rsidRPr="002174E0">
        <w:rPr>
          <w:lang w:eastAsia="hu-HU"/>
        </w:rPr>
        <w:t xml:space="preserve"> (</w:t>
      </w:r>
      <w:r w:rsidR="002174E0" w:rsidRPr="002174E0">
        <w:rPr>
          <w:rStyle w:val="Finomkiemels"/>
        </w:rPr>
        <w:t>Pizza</w:t>
      </w:r>
      <w:r w:rsidR="002174E0" w:rsidRPr="002174E0">
        <w:rPr>
          <w:lang w:eastAsia="hu-HU"/>
        </w:rPr>
        <w:t>), az éppen kiválasztott pizza példány</w:t>
      </w:r>
      <w:r w:rsidR="00C15D9A">
        <w:rPr>
          <w:lang w:eastAsia="hu-HU"/>
        </w:rPr>
        <w:t>a</w:t>
      </w:r>
    </w:p>
    <w:p w14:paraId="7080D5BB" w14:textId="0306A3E1" w:rsidR="008C6EF1" w:rsidRDefault="00DC767A" w:rsidP="008C6EF1">
      <w:pPr>
        <w:pStyle w:val="Listaszerbekezds"/>
        <w:rPr>
          <w:lang w:eastAsia="hu-HU"/>
        </w:rPr>
      </w:pPr>
      <w:r>
        <w:rPr>
          <w:lang w:eastAsia="hu-HU"/>
        </w:rPr>
        <w:t xml:space="preserve">Az osztálynak legyen egy nyilvános </w:t>
      </w:r>
      <w:r w:rsidRPr="00DC767A">
        <w:rPr>
          <w:rStyle w:val="Erskiemels"/>
        </w:rPr>
        <w:t>Load()</w:t>
      </w:r>
      <w:r>
        <w:rPr>
          <w:lang w:eastAsia="hu-HU"/>
        </w:rPr>
        <w:t xml:space="preserve"> metódusa</w:t>
      </w:r>
      <w:r w:rsidR="008C6EF1">
        <w:rPr>
          <w:lang w:eastAsia="hu-HU"/>
        </w:rPr>
        <w:t>:</w:t>
      </w:r>
    </w:p>
    <w:p w14:paraId="563764BF" w14:textId="609B5B25" w:rsidR="008C6EF1" w:rsidRPr="00DC767A" w:rsidRDefault="008C6EF1" w:rsidP="00234312">
      <w:pPr>
        <w:pStyle w:val="Alpont"/>
        <w:rPr>
          <w:lang w:val="de-DE" w:eastAsia="hu-HU"/>
        </w:rPr>
      </w:pPr>
      <w:r>
        <w:rPr>
          <w:lang w:eastAsia="hu-HU"/>
        </w:rPr>
        <w:t xml:space="preserve">példányosítsa a pizzák </w:t>
      </w:r>
      <w:r w:rsidR="006E62ED">
        <w:rPr>
          <w:lang w:eastAsia="hu-HU"/>
        </w:rPr>
        <w:t>gyűjtemény</w:t>
      </w:r>
      <w:r w:rsidR="00C15D9A">
        <w:rPr>
          <w:lang w:eastAsia="hu-HU"/>
        </w:rPr>
        <w:t>é</w:t>
      </w:r>
      <w:r w:rsidR="006E62ED">
        <w:rPr>
          <w:lang w:eastAsia="hu-HU"/>
        </w:rPr>
        <w:t>t</w:t>
      </w:r>
      <w:r w:rsidRPr="00DC767A">
        <w:rPr>
          <w:lang w:val="de-DE" w:eastAsia="hu-HU"/>
        </w:rPr>
        <w:t xml:space="preserve"> kez</w:t>
      </w:r>
      <w:r w:rsidR="00002FA2" w:rsidRPr="00DC767A">
        <w:rPr>
          <w:lang w:val="de-DE" w:eastAsia="hu-HU"/>
        </w:rPr>
        <w:t>d</w:t>
      </w:r>
      <w:r w:rsidRPr="00DC767A">
        <w:rPr>
          <w:lang w:val="de-DE" w:eastAsia="hu-HU"/>
        </w:rPr>
        <w:t>eti értékkel</w:t>
      </w:r>
      <w:r w:rsidR="004569FE" w:rsidRPr="00DC767A">
        <w:rPr>
          <w:lang w:val="de-DE" w:eastAsia="hu-HU"/>
        </w:rPr>
        <w:t>!</w:t>
      </w:r>
    </w:p>
    <w:p w14:paraId="5E691711" w14:textId="19B5EEF5" w:rsidR="00002FA2" w:rsidRPr="00002FA2" w:rsidRDefault="009228AD" w:rsidP="00002FA2">
      <w:pPr>
        <w:pStyle w:val="Listaszerbekezds"/>
        <w:numPr>
          <w:ilvl w:val="0"/>
          <w:numId w:val="0"/>
        </w:numPr>
        <w:ind w:left="357"/>
        <w:rPr>
          <w:lang w:val="de-DE" w:eastAsia="hu-HU"/>
        </w:rPr>
      </w:pPr>
      <w:r w:rsidRPr="00002FA2">
        <w:rPr>
          <w:lang w:val="de-DE" w:eastAsia="hu-HU"/>
        </w:rPr>
        <mc:AlternateContent>
          <mc:Choice Requires="wps">
            <w:drawing>
              <wp:inline distT="0" distB="0" distL="0" distR="0" wp14:anchorId="739CF575" wp14:editId="424B0EC3">
                <wp:extent cx="3419475" cy="2008505"/>
                <wp:effectExtent l="38100" t="38100" r="107950" b="106680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9475" cy="2008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5238680" w14:textId="77777777" w:rsidR="009228AD" w:rsidRDefault="009228AD" w:rsidP="009228AD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002FA2">
                              <w:rPr>
                                <w:rFonts w:ascii="Consolas" w:hAnsi="Consolas"/>
                              </w:rPr>
                              <w:t>new Pizza(</w:t>
                            </w:r>
                            <w:r>
                              <w:rPr>
                                <w:rFonts w:ascii="Consolas" w:hAnsi="Consolas"/>
                              </w:rPr>
                              <w:t>"</w:t>
                            </w:r>
                            <w:r w:rsidRPr="00002FA2">
                              <w:rPr>
                                <w:rFonts w:ascii="Consolas" w:hAnsi="Consolas"/>
                              </w:rPr>
                              <w:t>SonGoKu</w:t>
                            </w:r>
                            <w:r>
                              <w:rPr>
                                <w:rFonts w:ascii="Consolas" w:hAnsi="Consolas"/>
                              </w:rPr>
                              <w:t>"</w:t>
                            </w:r>
                            <w:r w:rsidRPr="00002FA2">
                              <w:rPr>
                                <w:rFonts w:ascii="Consolas" w:hAnsi="Consolas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</w:rPr>
                              <w:t>9</w:t>
                            </w:r>
                            <w:r w:rsidRPr="00002FA2">
                              <w:rPr>
                                <w:rFonts w:ascii="Consolas" w:hAnsi="Consolas"/>
                              </w:rPr>
                              <w:t>.9</w:t>
                            </w:r>
                            <w:r>
                              <w:rPr>
                                <w:rFonts w:ascii="Consolas" w:hAnsi="Consolas"/>
                              </w:rPr>
                              <w:t>, 32, false</w:t>
                            </w:r>
                            <w:r w:rsidRPr="00002FA2">
                              <w:rPr>
                                <w:rFonts w:ascii="Consolas" w:hAnsi="Consola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</w:rPr>
                              <w:t>,</w:t>
                            </w:r>
                          </w:p>
                          <w:p w14:paraId="7EEBAACC" w14:textId="0B1EF622" w:rsidR="009228AD" w:rsidRDefault="009228AD" w:rsidP="009228AD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002FA2">
                              <w:rPr>
                                <w:rFonts w:ascii="Consolas" w:hAnsi="Consolas"/>
                              </w:rPr>
                              <w:t>new Pizza(</w:t>
                            </w:r>
                            <w:r>
                              <w:rPr>
                                <w:rFonts w:ascii="Consolas" w:hAnsi="Consolas"/>
                              </w:rPr>
                              <w:t>"Margherita"</w:t>
                            </w:r>
                            <w:r w:rsidRPr="00002FA2">
                              <w:rPr>
                                <w:rFonts w:ascii="Consolas" w:hAnsi="Consolas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</w:rPr>
                              <w:t>7</w:t>
                            </w:r>
                            <w:r w:rsidRPr="00002FA2">
                              <w:rPr>
                                <w:rFonts w:ascii="Consolas" w:hAnsi="Consolas"/>
                              </w:rPr>
                              <w:t>.9)</w:t>
                            </w:r>
                            <w:r w:rsidR="005243C3">
                              <w:rPr>
                                <w:rFonts w:ascii="Consolas" w:hAnsi="Consolas"/>
                              </w:rPr>
                              <w:t>,</w:t>
                            </w:r>
                          </w:p>
                          <w:p w14:paraId="32044D32" w14:textId="77777777" w:rsidR="009228AD" w:rsidRDefault="009228AD" w:rsidP="009228AD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002FA2">
                              <w:rPr>
                                <w:rFonts w:ascii="Consolas" w:hAnsi="Consolas"/>
                              </w:rPr>
                              <w:t>new Pizza(</w:t>
                            </w:r>
                            <w:r>
                              <w:rPr>
                                <w:rFonts w:ascii="Consolas" w:hAnsi="Consolas"/>
                              </w:rPr>
                              <w:t>"Carbonara"</w:t>
                            </w:r>
                            <w:r w:rsidRPr="00002FA2">
                              <w:rPr>
                                <w:rFonts w:ascii="Consolas" w:hAnsi="Consolas"/>
                              </w:rPr>
                              <w:t>, 8.9</w:t>
                            </w:r>
                            <w:r>
                              <w:rPr>
                                <w:rFonts w:ascii="Consolas" w:hAnsi="Consolas"/>
                              </w:rPr>
                              <w:t>, 32</w:t>
                            </w:r>
                            <w:r w:rsidRPr="00002FA2">
                              <w:rPr>
                                <w:rFonts w:ascii="Consolas" w:hAnsi="Consola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</w:rPr>
                              <w:t>,</w:t>
                            </w:r>
                          </w:p>
                          <w:p w14:paraId="6A123F05" w14:textId="77777777" w:rsidR="009228AD" w:rsidRDefault="009228AD" w:rsidP="009228AD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002FA2">
                              <w:rPr>
                                <w:rFonts w:ascii="Consolas" w:hAnsi="Consolas"/>
                              </w:rPr>
                              <w:t>new Pizza(</w:t>
                            </w:r>
                            <w:r>
                              <w:rPr>
                                <w:rFonts w:ascii="Consolas" w:hAnsi="Consolas"/>
                              </w:rPr>
                              <w:t>"Messicano"</w:t>
                            </w:r>
                            <w:r w:rsidRPr="00002FA2">
                              <w:rPr>
                                <w:rFonts w:ascii="Consolas" w:hAnsi="Consolas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</w:rPr>
                              <w:t>12.9</w:t>
                            </w:r>
                            <w:r w:rsidRPr="00002FA2">
                              <w:rPr>
                                <w:rFonts w:ascii="Consolas" w:hAnsi="Consola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</w:rPr>
                              <w:t>,</w:t>
                            </w:r>
                          </w:p>
                          <w:p w14:paraId="59088412" w14:textId="77777777" w:rsidR="009228AD" w:rsidRDefault="009228AD" w:rsidP="009228AD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002FA2">
                              <w:rPr>
                                <w:rFonts w:ascii="Consolas" w:hAnsi="Consolas"/>
                              </w:rPr>
                              <w:t>new Pizza(</w:t>
                            </w:r>
                            <w:r>
                              <w:rPr>
                                <w:rFonts w:ascii="Consolas" w:hAnsi="Consolas"/>
                              </w:rPr>
                              <w:t>"Messicano"</w:t>
                            </w:r>
                            <w:r w:rsidRPr="00002FA2">
                              <w:rPr>
                                <w:rFonts w:ascii="Consolas" w:hAnsi="Consolas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</w:rPr>
                              <w:t>24.9, 48</w:t>
                            </w:r>
                            <w:r w:rsidRPr="00002FA2">
                              <w:rPr>
                                <w:rFonts w:ascii="Consolas" w:hAnsi="Consola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</w:rPr>
                              <w:t>,</w:t>
                            </w:r>
                          </w:p>
                          <w:p w14:paraId="36BF9DE7" w14:textId="77777777" w:rsidR="009228AD" w:rsidRDefault="009228AD" w:rsidP="009228AD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002FA2">
                              <w:rPr>
                                <w:rFonts w:ascii="Consolas" w:hAnsi="Consolas"/>
                              </w:rPr>
                              <w:t>new Pizza(</w:t>
                            </w:r>
                            <w:r>
                              <w:rPr>
                                <w:rFonts w:ascii="Consolas" w:hAnsi="Consolas"/>
                              </w:rPr>
                              <w:t>"Tapenade"</w:t>
                            </w:r>
                            <w:r w:rsidRPr="00002FA2">
                              <w:rPr>
                                <w:rFonts w:ascii="Consolas" w:hAnsi="Consolas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</w:rPr>
                              <w:t>10.9, 28, true</w:t>
                            </w:r>
                            <w:r w:rsidRPr="00002FA2">
                              <w:rPr>
                                <w:rFonts w:ascii="Consolas" w:hAnsi="Consola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</w:rPr>
                              <w:t>,</w:t>
                            </w:r>
                          </w:p>
                          <w:p w14:paraId="701967F4" w14:textId="77777777" w:rsidR="009228AD" w:rsidRDefault="009228AD" w:rsidP="009228AD">
                            <w:pPr>
                              <w:rPr>
                                <w:rFonts w:ascii="Consolas" w:hAnsi="Consolas"/>
                              </w:rPr>
                            </w:pPr>
                            <w:r w:rsidRPr="00002FA2">
                              <w:rPr>
                                <w:rFonts w:ascii="Consolas" w:hAnsi="Consolas"/>
                              </w:rPr>
                              <w:t>new Pizza(</w:t>
                            </w:r>
                            <w:r>
                              <w:rPr>
                                <w:rFonts w:ascii="Consolas" w:hAnsi="Consolas"/>
                              </w:rPr>
                              <w:t>"Tapenade "</w:t>
                            </w:r>
                            <w:r w:rsidRPr="00002FA2">
                              <w:rPr>
                                <w:rFonts w:ascii="Consolas" w:hAnsi="Consolas"/>
                              </w:rPr>
                              <w:t xml:space="preserve">, </w:t>
                            </w:r>
                            <w:r>
                              <w:rPr>
                                <w:rFonts w:ascii="Consolas" w:hAnsi="Consolas"/>
                              </w:rPr>
                              <w:t>12.9, 32, true</w:t>
                            </w:r>
                            <w:r w:rsidRPr="00002FA2">
                              <w:rPr>
                                <w:rFonts w:ascii="Consolas" w:hAnsi="Consolas"/>
                              </w:rPr>
                              <w:t>)</w:t>
                            </w:r>
                            <w:r>
                              <w:rPr>
                                <w:rFonts w:ascii="Consolas" w:hAnsi="Consolas"/>
                              </w:rPr>
                              <w:t>,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39CF575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width:269.25pt;height:158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">
                <v:shadow on="t" color="black" opacity="26214f" origin="-.5,-.5" offset=".74836mm,.74836mm"/>
                <v:textbox style="mso-fit-shape-to-text:t">
                  <w:txbxContent>
                    <w:p w14:paraId="45238680" w14:textId="77777777" w:rsidR="009228AD" w:rsidRDefault="009228AD" w:rsidP="009228AD">
                      <w:pPr>
                        <w:rPr>
                          <w:rFonts w:ascii="Consolas" w:hAnsi="Consolas"/>
                        </w:rPr>
                      </w:pPr>
                      <w:r w:rsidRPr="00002FA2">
                        <w:rPr>
                          <w:rFonts w:ascii="Consolas" w:hAnsi="Consolas"/>
                        </w:rPr>
                        <w:t>new Pizza(</w:t>
                      </w:r>
                      <w:r>
                        <w:rPr>
                          <w:rFonts w:ascii="Consolas" w:hAnsi="Consolas"/>
                        </w:rPr>
                        <w:t>"</w:t>
                      </w:r>
                      <w:r w:rsidRPr="00002FA2">
                        <w:rPr>
                          <w:rFonts w:ascii="Consolas" w:hAnsi="Consolas"/>
                        </w:rPr>
                        <w:t>SonGoKu</w:t>
                      </w:r>
                      <w:r>
                        <w:rPr>
                          <w:rFonts w:ascii="Consolas" w:hAnsi="Consolas"/>
                        </w:rPr>
                        <w:t>"</w:t>
                      </w:r>
                      <w:r w:rsidRPr="00002FA2">
                        <w:rPr>
                          <w:rFonts w:ascii="Consolas" w:hAnsi="Consolas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</w:rPr>
                        <w:t>9</w:t>
                      </w:r>
                      <w:r w:rsidRPr="00002FA2">
                        <w:rPr>
                          <w:rFonts w:ascii="Consolas" w:hAnsi="Consolas"/>
                        </w:rPr>
                        <w:t>.9</w:t>
                      </w:r>
                      <w:r>
                        <w:rPr>
                          <w:rFonts w:ascii="Consolas" w:hAnsi="Consolas"/>
                        </w:rPr>
                        <w:t>, 32, false</w:t>
                      </w:r>
                      <w:r w:rsidRPr="00002FA2">
                        <w:rPr>
                          <w:rFonts w:ascii="Consolas" w:hAnsi="Consolas"/>
                        </w:rPr>
                        <w:t>)</w:t>
                      </w:r>
                      <w:r>
                        <w:rPr>
                          <w:rFonts w:ascii="Consolas" w:hAnsi="Consolas"/>
                        </w:rPr>
                        <w:t>,</w:t>
                      </w:r>
                    </w:p>
                    <w:p w14:paraId="7EEBAACC" w14:textId="0B1EF622" w:rsidR="009228AD" w:rsidRDefault="009228AD" w:rsidP="009228AD">
                      <w:pPr>
                        <w:rPr>
                          <w:rFonts w:ascii="Consolas" w:hAnsi="Consolas"/>
                        </w:rPr>
                      </w:pPr>
                      <w:r w:rsidRPr="00002FA2">
                        <w:rPr>
                          <w:rFonts w:ascii="Consolas" w:hAnsi="Consolas"/>
                        </w:rPr>
                        <w:t>new Pizza(</w:t>
                      </w:r>
                      <w:r>
                        <w:rPr>
                          <w:rFonts w:ascii="Consolas" w:hAnsi="Consolas"/>
                        </w:rPr>
                        <w:t>"Margherita"</w:t>
                      </w:r>
                      <w:r w:rsidRPr="00002FA2">
                        <w:rPr>
                          <w:rFonts w:ascii="Consolas" w:hAnsi="Consolas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</w:rPr>
                        <w:t>7</w:t>
                      </w:r>
                      <w:r w:rsidRPr="00002FA2">
                        <w:rPr>
                          <w:rFonts w:ascii="Consolas" w:hAnsi="Consolas"/>
                        </w:rPr>
                        <w:t>.9)</w:t>
                      </w:r>
                      <w:r w:rsidR="005243C3">
                        <w:rPr>
                          <w:rFonts w:ascii="Consolas" w:hAnsi="Consolas"/>
                        </w:rPr>
                        <w:t>,</w:t>
                      </w:r>
                    </w:p>
                    <w:p w14:paraId="32044D32" w14:textId="77777777" w:rsidR="009228AD" w:rsidRDefault="009228AD" w:rsidP="009228AD">
                      <w:pPr>
                        <w:rPr>
                          <w:rFonts w:ascii="Consolas" w:hAnsi="Consolas"/>
                        </w:rPr>
                      </w:pPr>
                      <w:r w:rsidRPr="00002FA2">
                        <w:rPr>
                          <w:rFonts w:ascii="Consolas" w:hAnsi="Consolas"/>
                        </w:rPr>
                        <w:t>new Pizza(</w:t>
                      </w:r>
                      <w:r>
                        <w:rPr>
                          <w:rFonts w:ascii="Consolas" w:hAnsi="Consolas"/>
                        </w:rPr>
                        <w:t>"Carbonara"</w:t>
                      </w:r>
                      <w:r w:rsidRPr="00002FA2">
                        <w:rPr>
                          <w:rFonts w:ascii="Consolas" w:hAnsi="Consolas"/>
                        </w:rPr>
                        <w:t>, 8.9</w:t>
                      </w:r>
                      <w:r>
                        <w:rPr>
                          <w:rFonts w:ascii="Consolas" w:hAnsi="Consolas"/>
                        </w:rPr>
                        <w:t>, 32</w:t>
                      </w:r>
                      <w:r w:rsidRPr="00002FA2">
                        <w:rPr>
                          <w:rFonts w:ascii="Consolas" w:hAnsi="Consolas"/>
                        </w:rPr>
                        <w:t>)</w:t>
                      </w:r>
                      <w:r>
                        <w:rPr>
                          <w:rFonts w:ascii="Consolas" w:hAnsi="Consolas"/>
                        </w:rPr>
                        <w:t>,</w:t>
                      </w:r>
                    </w:p>
                    <w:p w14:paraId="6A123F05" w14:textId="77777777" w:rsidR="009228AD" w:rsidRDefault="009228AD" w:rsidP="009228AD">
                      <w:pPr>
                        <w:rPr>
                          <w:rFonts w:ascii="Consolas" w:hAnsi="Consolas"/>
                        </w:rPr>
                      </w:pPr>
                      <w:r w:rsidRPr="00002FA2">
                        <w:rPr>
                          <w:rFonts w:ascii="Consolas" w:hAnsi="Consolas"/>
                        </w:rPr>
                        <w:t>new Pizza(</w:t>
                      </w:r>
                      <w:r>
                        <w:rPr>
                          <w:rFonts w:ascii="Consolas" w:hAnsi="Consolas"/>
                        </w:rPr>
                        <w:t>"Messicano"</w:t>
                      </w:r>
                      <w:r w:rsidRPr="00002FA2">
                        <w:rPr>
                          <w:rFonts w:ascii="Consolas" w:hAnsi="Consolas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</w:rPr>
                        <w:t>12.9</w:t>
                      </w:r>
                      <w:r w:rsidRPr="00002FA2">
                        <w:rPr>
                          <w:rFonts w:ascii="Consolas" w:hAnsi="Consolas"/>
                        </w:rPr>
                        <w:t>)</w:t>
                      </w:r>
                      <w:r>
                        <w:rPr>
                          <w:rFonts w:ascii="Consolas" w:hAnsi="Consolas"/>
                        </w:rPr>
                        <w:t>,</w:t>
                      </w:r>
                    </w:p>
                    <w:p w14:paraId="59088412" w14:textId="77777777" w:rsidR="009228AD" w:rsidRDefault="009228AD" w:rsidP="009228AD">
                      <w:pPr>
                        <w:rPr>
                          <w:rFonts w:ascii="Consolas" w:hAnsi="Consolas"/>
                        </w:rPr>
                      </w:pPr>
                      <w:r w:rsidRPr="00002FA2">
                        <w:rPr>
                          <w:rFonts w:ascii="Consolas" w:hAnsi="Consolas"/>
                        </w:rPr>
                        <w:t>new Pizza(</w:t>
                      </w:r>
                      <w:r>
                        <w:rPr>
                          <w:rFonts w:ascii="Consolas" w:hAnsi="Consolas"/>
                        </w:rPr>
                        <w:t>"Messicano"</w:t>
                      </w:r>
                      <w:r w:rsidRPr="00002FA2">
                        <w:rPr>
                          <w:rFonts w:ascii="Consolas" w:hAnsi="Consolas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</w:rPr>
                        <w:t>24.9, 48</w:t>
                      </w:r>
                      <w:r w:rsidRPr="00002FA2">
                        <w:rPr>
                          <w:rFonts w:ascii="Consolas" w:hAnsi="Consolas"/>
                        </w:rPr>
                        <w:t>)</w:t>
                      </w:r>
                      <w:r>
                        <w:rPr>
                          <w:rFonts w:ascii="Consolas" w:hAnsi="Consolas"/>
                        </w:rPr>
                        <w:t>,</w:t>
                      </w:r>
                    </w:p>
                    <w:p w14:paraId="36BF9DE7" w14:textId="77777777" w:rsidR="009228AD" w:rsidRDefault="009228AD" w:rsidP="009228AD">
                      <w:pPr>
                        <w:rPr>
                          <w:rFonts w:ascii="Consolas" w:hAnsi="Consolas"/>
                        </w:rPr>
                      </w:pPr>
                      <w:r w:rsidRPr="00002FA2">
                        <w:rPr>
                          <w:rFonts w:ascii="Consolas" w:hAnsi="Consolas"/>
                        </w:rPr>
                        <w:t>new Pizza(</w:t>
                      </w:r>
                      <w:r>
                        <w:rPr>
                          <w:rFonts w:ascii="Consolas" w:hAnsi="Consolas"/>
                        </w:rPr>
                        <w:t>"Tapenade"</w:t>
                      </w:r>
                      <w:r w:rsidRPr="00002FA2">
                        <w:rPr>
                          <w:rFonts w:ascii="Consolas" w:hAnsi="Consolas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</w:rPr>
                        <w:t>10.9, 28, true</w:t>
                      </w:r>
                      <w:r w:rsidRPr="00002FA2">
                        <w:rPr>
                          <w:rFonts w:ascii="Consolas" w:hAnsi="Consolas"/>
                        </w:rPr>
                        <w:t>)</w:t>
                      </w:r>
                      <w:r>
                        <w:rPr>
                          <w:rFonts w:ascii="Consolas" w:hAnsi="Consolas"/>
                        </w:rPr>
                        <w:t>,</w:t>
                      </w:r>
                    </w:p>
                    <w:p w14:paraId="701967F4" w14:textId="77777777" w:rsidR="009228AD" w:rsidRDefault="009228AD" w:rsidP="009228AD">
                      <w:pPr>
                        <w:rPr>
                          <w:rFonts w:ascii="Consolas" w:hAnsi="Consolas"/>
                        </w:rPr>
                      </w:pPr>
                      <w:r w:rsidRPr="00002FA2">
                        <w:rPr>
                          <w:rFonts w:ascii="Consolas" w:hAnsi="Consolas"/>
                        </w:rPr>
                        <w:t>new Pizza(</w:t>
                      </w:r>
                      <w:r>
                        <w:rPr>
                          <w:rFonts w:ascii="Consolas" w:hAnsi="Consolas"/>
                        </w:rPr>
                        <w:t>"Tapenade "</w:t>
                      </w:r>
                      <w:r w:rsidRPr="00002FA2">
                        <w:rPr>
                          <w:rFonts w:ascii="Consolas" w:hAnsi="Consolas"/>
                        </w:rPr>
                        <w:t xml:space="preserve">, </w:t>
                      </w:r>
                      <w:r>
                        <w:rPr>
                          <w:rFonts w:ascii="Consolas" w:hAnsi="Consolas"/>
                        </w:rPr>
                        <w:t>12.9, 32, true</w:t>
                      </w:r>
                      <w:r w:rsidRPr="00002FA2">
                        <w:rPr>
                          <w:rFonts w:ascii="Consolas" w:hAnsi="Consolas"/>
                        </w:rPr>
                        <w:t>)</w:t>
                      </w:r>
                      <w:r>
                        <w:rPr>
                          <w:rFonts w:ascii="Consolas" w:hAnsi="Consolas"/>
                        </w:rPr>
                        <w:t>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F3A4C0" w14:textId="71105045" w:rsidR="00DC09BD" w:rsidRDefault="00196E97" w:rsidP="00DC09BD">
      <w:pPr>
        <w:pStyle w:val="Kiemeltidzet"/>
        <w:rPr>
          <w:lang w:val="de-DE" w:eastAsia="hu-HU"/>
        </w:rPr>
      </w:pPr>
      <w:r>
        <w:rPr>
          <w:lang w:val="de-DE" w:eastAsia="hu-HU"/>
        </w:rPr>
        <w:t>Nem kötelző k</w:t>
      </w:r>
      <w:r w:rsidR="00C15D9A">
        <w:rPr>
          <w:lang w:val="de-DE" w:eastAsia="hu-HU"/>
        </w:rPr>
        <w:t xml:space="preserve">ihívás: </w:t>
      </w:r>
      <w:r w:rsidR="00B57FFC">
        <w:rPr>
          <w:lang w:val="de-DE" w:eastAsia="hu-HU"/>
        </w:rPr>
        <w:t>a</w:t>
      </w:r>
      <w:r>
        <w:rPr>
          <w:lang w:val="de-DE" w:eastAsia="hu-HU"/>
        </w:rPr>
        <w:t xml:space="preserve"> Load(string fileName) metódus </w:t>
      </w:r>
      <w:r w:rsidR="00C15D9A">
        <w:rPr>
          <w:lang w:val="de-DE" w:eastAsia="hu-HU"/>
        </w:rPr>
        <w:t>az adatokat fájlból olvassa be</w:t>
      </w:r>
      <w:r w:rsidR="00DC09BD">
        <w:rPr>
          <w:lang w:val="de-DE" w:eastAsia="hu-HU"/>
        </w:rPr>
        <w:t>!</w:t>
      </w:r>
    </w:p>
    <w:p w14:paraId="68038796" w14:textId="577AFE39" w:rsidR="00DC09BD" w:rsidRDefault="00DC09BD" w:rsidP="00DC09BD">
      <w:pPr>
        <w:pStyle w:val="Cmsor2"/>
      </w:pPr>
      <w:r w:rsidRPr="00DC09BD">
        <w:t>MainWindow</w:t>
      </w:r>
      <w:r w:rsidR="001F53A5">
        <w:t>.</w:t>
      </w:r>
      <w:r w:rsidR="00824F3B">
        <w:t>XAML.</w:t>
      </w:r>
      <w:r w:rsidR="001F53A5">
        <w:t>cs</w:t>
      </w:r>
    </w:p>
    <w:p w14:paraId="7A44190B" w14:textId="363CDE3F" w:rsidR="000549D4" w:rsidRDefault="00196E97" w:rsidP="000549D4">
      <w:pPr>
        <w:pStyle w:val="Listaszerbekezds"/>
        <w:rPr>
          <w:lang w:eastAsia="hu-HU"/>
        </w:rPr>
      </w:pPr>
      <w:r>
        <w:rPr>
          <w:lang w:eastAsia="hu-HU"/>
        </w:rPr>
        <w:t xml:space="preserve">Az ablak osztálynak legyen egy </w:t>
      </w:r>
      <w:r w:rsidR="00B57FFC" w:rsidRPr="00B57FFC">
        <w:rPr>
          <w:rStyle w:val="Kiemels2"/>
        </w:rPr>
        <w:t>Menu ViewModel = new();</w:t>
      </w:r>
      <w:r w:rsidR="00B57FFC">
        <w:rPr>
          <w:rStyle w:val="Kiemels2"/>
        </w:rPr>
        <w:t xml:space="preserve"> </w:t>
      </w:r>
      <w:r w:rsidR="00B57FFC">
        <w:rPr>
          <w:lang w:eastAsia="hu-HU"/>
        </w:rPr>
        <w:t>mezője!</w:t>
      </w:r>
    </w:p>
    <w:p w14:paraId="0F089098" w14:textId="77777777" w:rsidR="00DC767A" w:rsidRDefault="001E72AE" w:rsidP="00DC767A">
      <w:pPr>
        <w:pStyle w:val="Listaszerbekezds"/>
        <w:rPr>
          <w:lang w:eastAsia="hu-HU"/>
        </w:rPr>
      </w:pPr>
      <w:r>
        <w:rPr>
          <w:lang w:eastAsia="hu-HU"/>
        </w:rPr>
        <w:t xml:space="preserve">Az ablak konstruktorában </w:t>
      </w:r>
      <w:r w:rsidR="004569FE">
        <w:rPr>
          <w:lang w:eastAsia="hu-HU"/>
        </w:rPr>
        <w:t xml:space="preserve">az </w:t>
      </w:r>
      <w:r w:rsidR="004569FE" w:rsidRPr="004569FE">
        <w:rPr>
          <w:rStyle w:val="Erskiemels"/>
        </w:rPr>
        <w:t>InitializeComponents()</w:t>
      </w:r>
      <w:r w:rsidR="004569FE">
        <w:rPr>
          <w:lang w:eastAsia="hu-HU"/>
        </w:rPr>
        <w:t xml:space="preserve"> után</w:t>
      </w:r>
    </w:p>
    <w:p w14:paraId="569FBFC1" w14:textId="7753F6E2" w:rsidR="00DC767A" w:rsidRDefault="00B57FFC" w:rsidP="00DC767A">
      <w:pPr>
        <w:pStyle w:val="Listaszerbekezds"/>
        <w:rPr>
          <w:lang w:eastAsia="hu-HU"/>
        </w:rPr>
      </w:pPr>
      <w:r>
        <w:rPr>
          <w:lang w:eastAsia="hu-HU"/>
        </w:rPr>
        <w:t>H</w:t>
      </w:r>
      <w:r w:rsidR="00DC767A">
        <w:rPr>
          <w:lang w:eastAsia="hu-HU"/>
        </w:rPr>
        <w:t>ívja meg a</w:t>
      </w:r>
      <w:r>
        <w:rPr>
          <w:lang w:eastAsia="hu-HU"/>
        </w:rPr>
        <w:t xml:space="preserve"> </w:t>
      </w:r>
      <w:r w:rsidRPr="00B57FFC">
        <w:rPr>
          <w:rStyle w:val="Erskiemels"/>
        </w:rPr>
        <w:t>ViewModel</w:t>
      </w:r>
      <w:r w:rsidR="00DC767A">
        <w:rPr>
          <w:lang w:eastAsia="hu-HU"/>
        </w:rPr>
        <w:t xml:space="preserve"> Load() metódus</w:t>
      </w:r>
      <w:r>
        <w:rPr>
          <w:lang w:eastAsia="hu-HU"/>
        </w:rPr>
        <w:t>át!</w:t>
      </w:r>
    </w:p>
    <w:p w14:paraId="7E66E317" w14:textId="380492AA" w:rsidR="00975A58" w:rsidRDefault="00B57FFC" w:rsidP="00B53C1E">
      <w:pPr>
        <w:pStyle w:val="Listaszerbekezds"/>
        <w:rPr>
          <w:lang w:eastAsia="hu-HU"/>
        </w:rPr>
      </w:pPr>
      <w:r>
        <w:rPr>
          <w:lang w:eastAsia="hu-HU"/>
        </w:rPr>
        <w:t>A</w:t>
      </w:r>
      <w:r w:rsidR="00975A58" w:rsidRPr="00B53C1E">
        <w:rPr>
          <w:lang w:eastAsia="hu-HU"/>
        </w:rPr>
        <w:t xml:space="preserve"> </w:t>
      </w:r>
      <w:r w:rsidR="00B53C1E" w:rsidRPr="00B53C1E">
        <w:rPr>
          <w:rStyle w:val="Erskiemels"/>
        </w:rPr>
        <w:t>DataContext</w:t>
      </w:r>
      <w:r w:rsidR="00B53C1E">
        <w:rPr>
          <w:lang w:eastAsia="hu-HU"/>
        </w:rPr>
        <w:t xml:space="preserve"> jellemző</w:t>
      </w:r>
      <w:r w:rsidR="001E72AE">
        <w:rPr>
          <w:lang w:eastAsia="hu-HU"/>
        </w:rPr>
        <w:t xml:space="preserve">nek adja értékül a </w:t>
      </w:r>
      <w:r w:rsidR="001E72AE" w:rsidRPr="00A107B0">
        <w:rPr>
          <w:rStyle w:val="Finomkiemels"/>
        </w:rPr>
        <w:t>Vie</w:t>
      </w:r>
      <w:r w:rsidR="001E72AE">
        <w:rPr>
          <w:rStyle w:val="Finomkiemels"/>
        </w:rPr>
        <w:t>wM</w:t>
      </w:r>
      <w:r w:rsidR="001E72AE" w:rsidRPr="00A107B0">
        <w:rPr>
          <w:rStyle w:val="Finomkiemels"/>
        </w:rPr>
        <w:t>odel</w:t>
      </w:r>
      <w:r w:rsidR="001E72AE" w:rsidRPr="001E72AE">
        <w:t>-t</w:t>
      </w:r>
      <w:r w:rsidR="001E72AE">
        <w:t>!</w:t>
      </w:r>
    </w:p>
    <w:p w14:paraId="3AA162EE" w14:textId="66C03817" w:rsidR="00824F3B" w:rsidRDefault="00824F3B" w:rsidP="00824F3B">
      <w:pPr>
        <w:pStyle w:val="Cmsor2"/>
      </w:pPr>
      <w:r w:rsidRPr="00DC09BD">
        <w:t>MainWindow</w:t>
      </w:r>
      <w:r>
        <w:t>.XAML</w:t>
      </w:r>
    </w:p>
    <w:p w14:paraId="44205826" w14:textId="77F6841C" w:rsidR="00824F3B" w:rsidRDefault="000A1A10" w:rsidP="00824F3B">
      <w:pPr>
        <w:pStyle w:val="Listaszerbekezds"/>
        <w:rPr>
          <w:lang w:eastAsia="hu-HU"/>
        </w:rPr>
      </w:pPr>
      <w:r w:rsidRPr="00002FA2">
        <w:rPr>
          <w:lang w:val="de-DE" w:eastAsia="hu-H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3A6C5BC" wp14:editId="0CA33F7D">
                <wp:simplePos x="0" y="0"/>
                <wp:positionH relativeFrom="column">
                  <wp:posOffset>0</wp:posOffset>
                </wp:positionH>
                <wp:positionV relativeFrom="paragraph">
                  <wp:posOffset>349774</wp:posOffset>
                </wp:positionV>
                <wp:extent cx="3419475" cy="2008505"/>
                <wp:effectExtent l="0" t="0" r="12700" b="28575"/>
                <wp:wrapTopAndBottom/>
                <wp:docPr id="1099741061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9475" cy="2008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BBD067" w14:textId="6B31F013" w:rsidR="00160F63" w:rsidRDefault="00160F63" w:rsidP="00160F63">
                            <w:pPr>
                              <w:rPr>
                                <w:rFonts w:ascii="Consolas" w:hAnsi="Consolas"/>
                                <w:lang w:val="hu-HU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hu-HU"/>
                              </w:rPr>
                              <w:t>&lt;Window.DataContext&gt;</w:t>
                            </w:r>
                          </w:p>
                          <w:p w14:paraId="6347D5F6" w14:textId="617CFC42" w:rsidR="00160F63" w:rsidRDefault="000A1A10" w:rsidP="00160F63">
                            <w:pPr>
                              <w:rPr>
                                <w:rFonts w:ascii="Consolas" w:hAnsi="Consolas"/>
                                <w:lang w:val="hu-HU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hu-HU"/>
                              </w:rPr>
                              <w:t xml:space="preserve">  &lt;local:Menu /&gt;</w:t>
                            </w:r>
                          </w:p>
                          <w:p w14:paraId="6206A736" w14:textId="388A62C3" w:rsidR="00160F63" w:rsidRPr="00160F63" w:rsidRDefault="00160F63" w:rsidP="00160F63">
                            <w:pPr>
                              <w:rPr>
                                <w:rFonts w:ascii="Consolas" w:hAnsi="Consolas"/>
                                <w:lang w:val="hu-HU"/>
                              </w:rPr>
                            </w:pPr>
                            <w:r>
                              <w:rPr>
                                <w:rFonts w:ascii="Consolas" w:hAnsi="Consolas"/>
                                <w:lang w:val="hu-HU"/>
                              </w:rPr>
                              <w:t>&lt;Window.DataContext&gt;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6C5BC" id="_x0000_s1027" type="#_x0000_t202" style="position:absolute;left:0;text-align:left;margin-left:0;margin-top:27.55pt;width:269.25pt;height:158.15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">
                <v:textbox style="mso-fit-shape-to-text:t">
                  <w:txbxContent>
                    <w:p w14:paraId="30BBD067" w14:textId="6B31F013" w:rsidR="00160F63" w:rsidRDefault="00160F63" w:rsidP="00160F63">
                      <w:pPr>
                        <w:rPr>
                          <w:rFonts w:ascii="Consolas" w:hAnsi="Consolas"/>
                          <w:lang w:val="hu-HU"/>
                        </w:rPr>
                      </w:pPr>
                      <w:r>
                        <w:rPr>
                          <w:rFonts w:ascii="Consolas" w:hAnsi="Consolas"/>
                          <w:lang w:val="hu-HU"/>
                        </w:rPr>
                        <w:t>&lt;Window.DataContext&gt;</w:t>
                      </w:r>
                    </w:p>
                    <w:p w14:paraId="6347D5F6" w14:textId="617CFC42" w:rsidR="00160F63" w:rsidRDefault="000A1A10" w:rsidP="00160F63">
                      <w:pPr>
                        <w:rPr>
                          <w:rFonts w:ascii="Consolas" w:hAnsi="Consolas"/>
                          <w:lang w:val="hu-HU"/>
                        </w:rPr>
                      </w:pPr>
                      <w:r>
                        <w:rPr>
                          <w:rFonts w:ascii="Consolas" w:hAnsi="Consolas"/>
                          <w:lang w:val="hu-HU"/>
                        </w:rPr>
                        <w:t xml:space="preserve">  &lt;local:Menu /&gt;</w:t>
                      </w:r>
                    </w:p>
                    <w:p w14:paraId="6206A736" w14:textId="388A62C3" w:rsidR="00160F63" w:rsidRPr="00160F63" w:rsidRDefault="00160F63" w:rsidP="00160F63">
                      <w:pPr>
                        <w:rPr>
                          <w:rFonts w:ascii="Consolas" w:hAnsi="Consolas"/>
                          <w:lang w:val="hu-HU"/>
                        </w:rPr>
                      </w:pPr>
                      <w:r>
                        <w:rPr>
                          <w:rFonts w:ascii="Consolas" w:hAnsi="Consolas"/>
                          <w:lang w:val="hu-HU"/>
                        </w:rPr>
                        <w:t>&lt;Window.DataContext&gt;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24F3B">
        <w:rPr>
          <w:lang w:eastAsia="hu-HU"/>
        </w:rPr>
        <w:t xml:space="preserve">XAML-ben is állítsa be </w:t>
      </w:r>
      <w:r w:rsidR="00160F63">
        <w:rPr>
          <w:lang w:eastAsia="hu-HU"/>
        </w:rPr>
        <w:t xml:space="preserve">a </w:t>
      </w:r>
      <w:r w:rsidR="00160F63" w:rsidRPr="000A1A10">
        <w:rPr>
          <w:rStyle w:val="Erskiemels"/>
        </w:rPr>
        <w:t>DataContext</w:t>
      </w:r>
      <w:r w:rsidR="00160F63">
        <w:rPr>
          <w:lang w:eastAsia="hu-HU"/>
        </w:rPr>
        <w:t xml:space="preserve"> jellemzőt!</w:t>
      </w:r>
    </w:p>
    <w:p w14:paraId="6A9B7982" w14:textId="1AC6FA4D" w:rsidR="004C2CD7" w:rsidRDefault="004C2CD7" w:rsidP="004C2CD7">
      <w:pPr>
        <w:pStyle w:val="Kiemeltidzet"/>
        <w:rPr>
          <w:lang w:val="de-DE" w:eastAsia="hu-HU"/>
        </w:rPr>
      </w:pPr>
      <w:r>
        <w:rPr>
          <w:lang w:val="de-DE" w:eastAsia="hu-HU"/>
        </w:rPr>
        <w:t>Fordítsa le az alkalmazás! Build menüpont → Build Sol</w:t>
      </w:r>
      <w:r w:rsidR="00DC767A">
        <w:rPr>
          <w:lang w:val="de-DE" w:eastAsia="hu-HU"/>
        </w:rPr>
        <w:t>u</w:t>
      </w:r>
      <w:r>
        <w:rPr>
          <w:lang w:val="de-DE" w:eastAsia="hu-HU"/>
        </w:rPr>
        <w:t>tion (CTRL + SHIFT + B)!</w:t>
      </w:r>
    </w:p>
    <w:p w14:paraId="4FB3984F" w14:textId="2D39A5AD" w:rsidR="00160F63" w:rsidRPr="00B53C1E" w:rsidRDefault="00160F63" w:rsidP="004E28B7">
      <w:pPr>
        <w:rPr>
          <w:lang w:eastAsia="hu-HU"/>
        </w:rPr>
      </w:pPr>
    </w:p>
    <w:sectPr w:rsidR="00160F63" w:rsidRPr="00B53C1E" w:rsidSect="007543E1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18" w:right="1134" w:bottom="1418" w:left="1134" w:header="0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C2F8F" w14:textId="77777777" w:rsidR="006C44CF" w:rsidRPr="002174E0" w:rsidRDefault="006C44CF" w:rsidP="00726FE1">
      <w:r w:rsidRPr="002174E0">
        <w:separator/>
      </w:r>
    </w:p>
  </w:endnote>
  <w:endnote w:type="continuationSeparator" w:id="0">
    <w:p w14:paraId="21B30F94" w14:textId="77777777" w:rsidR="006C44CF" w:rsidRPr="002174E0" w:rsidRDefault="006C44CF" w:rsidP="00726FE1">
      <w:r w:rsidRPr="002174E0">
        <w:continuationSeparator/>
      </w:r>
    </w:p>
  </w:endnote>
  <w:endnote w:type="continuationNotice" w:id="1">
    <w:p w14:paraId="0191897F" w14:textId="77777777" w:rsidR="006C44CF" w:rsidRPr="002174E0" w:rsidRDefault="006C44CF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C157A" w14:textId="77777777" w:rsidR="00726FE1" w:rsidRPr="002174E0" w:rsidRDefault="00C536A0">
    <w:pPr>
      <w:pStyle w:val="llb"/>
    </w:pPr>
    <w:r w:rsidRPr="002174E0">
      <mc:AlternateContent>
        <mc:Choice Requires="wps">
          <w:drawing>
            <wp:anchor distT="0" distB="0" distL="114300" distR="114300" simplePos="0" relativeHeight="251657216" behindDoc="0" locked="0" layoutInCell="1" allowOverlap="1" wp14:anchorId="06AC1B91" wp14:editId="13AA47CB">
              <wp:simplePos x="0" y="0"/>
              <wp:positionH relativeFrom="margin">
                <wp:posOffset>13440</wp:posOffset>
              </wp:positionH>
              <wp:positionV relativeFrom="paragraph">
                <wp:posOffset>-180340</wp:posOffset>
              </wp:positionV>
              <wp:extent cx="6094800" cy="3600"/>
              <wp:effectExtent l="0" t="0" r="20320" b="34925"/>
              <wp:wrapNone/>
              <wp:docPr id="21" name="Egyenes összekötő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094800" cy="360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554E152" id="Egyenes összekötő 21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05pt,-14.2pt" to="480.95pt,-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" strokecolor="#4472c4 [3204]" strokeweight="1.25pt">
              <v:stroke endcap="round"/>
              <w10:wrap anchorx="margin"/>
            </v:line>
          </w:pict>
        </mc:Fallback>
      </mc:AlternateContent>
    </w:r>
    <w:r w:rsidRPr="002174E0">
      <mc:AlternateContent>
        <mc:Choice Requires="wps">
          <w:drawing>
            <wp:anchor distT="0" distB="0" distL="114300" distR="114300" simplePos="0" relativeHeight="251655168" behindDoc="0" locked="0" layoutInCell="1" allowOverlap="1" wp14:anchorId="0691007B" wp14:editId="03CC17F9">
              <wp:simplePos x="0" y="0"/>
              <wp:positionH relativeFrom="margin">
                <wp:align>right</wp:align>
              </wp:positionH>
              <wp:positionV relativeFrom="paragraph">
                <wp:posOffset>-180340</wp:posOffset>
              </wp:positionV>
              <wp:extent cx="1123200" cy="439200"/>
              <wp:effectExtent l="0" t="0" r="1270" b="0"/>
              <wp:wrapNone/>
              <wp:docPr id="15" name="Text 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3200" cy="4392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4F825AF" w14:textId="77777777" w:rsidR="00726FE1" w:rsidRPr="002174E0" w:rsidRDefault="00726FE1" w:rsidP="00C536A0">
                          <w:pPr>
                            <w:ind w:right="6"/>
                            <w:jc w:val="center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 w:rsidRPr="002174E0">
                            <w:rPr>
                              <w:szCs w:val="22"/>
                            </w:rPr>
                            <w:fldChar w:fldCharType="begin"/>
                          </w:r>
                          <w:r w:rsidRPr="002174E0">
                            <w:instrText>PAGE    \* MERGEFORMAT</w:instrText>
                          </w:r>
                          <w:r w:rsidRPr="002174E0">
                            <w:rPr>
                              <w:szCs w:val="22"/>
                            </w:rPr>
                            <w:fldChar w:fldCharType="separate"/>
                          </w:r>
                          <w:r w:rsidRPr="002174E0"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  <w:t>2</w:t>
                          </w:r>
                          <w:r w:rsidRPr="002174E0"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54864" tIns="0" rIns="54864" bIns="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91007B" id="_x0000_t202" coordsize="21600,21600" o:spt="202" path="m,l,21600r21600,l21600,xe">
              <v:stroke joinstyle="miter"/>
              <v:path gradientshapeok="t" o:connecttype="rect"/>
            </v:shapetype>
            <v:shape id="Text Box 55" o:spid="_x0000_s1028" type="#_x0000_t202" style="position:absolute;left:0;text-align:left;margin-left:37.25pt;margin-top:-14.2pt;width:88.45pt;height:34.6pt;z-index:25165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" fillcolor="#4472c4 [3204]" stroked="f" strokeweight="1.25pt">
              <v:stroke endcap="round"/>
              <v:textbox inset="4.32pt,0,4.32pt,0">
                <w:txbxContent>
                  <w:p w14:paraId="74F825AF" w14:textId="77777777" w:rsidR="00726FE1" w:rsidRPr="002174E0" w:rsidRDefault="00726FE1" w:rsidP="00C536A0">
                    <w:pPr>
                      <w:ind w:right="6"/>
                      <w:jc w:val="center"/>
                      <w:rPr>
                        <w:b/>
                        <w:bCs/>
                        <w:i/>
                        <w:iCs/>
                        <w:color w:val="FFFFFF" w:themeColor="background1"/>
                        <w:sz w:val="36"/>
                        <w:szCs w:val="36"/>
                      </w:rPr>
                    </w:pPr>
                    <w:r w:rsidRPr="002174E0">
                      <w:rPr>
                        <w:szCs w:val="22"/>
                      </w:rPr>
                      <w:fldChar w:fldCharType="begin"/>
                    </w:r>
                    <w:r w:rsidRPr="002174E0">
                      <w:instrText>PAGE    \* MERGEFORMAT</w:instrText>
                    </w:r>
                    <w:r w:rsidRPr="002174E0">
                      <w:rPr>
                        <w:szCs w:val="22"/>
                      </w:rPr>
                      <w:fldChar w:fldCharType="separate"/>
                    </w:r>
                    <w:r w:rsidRPr="002174E0">
                      <w:rPr>
                        <w:b/>
                        <w:bCs/>
                        <w:i/>
                        <w:iCs/>
                        <w:color w:val="FFFFFF" w:themeColor="background1"/>
                        <w:sz w:val="36"/>
                        <w:szCs w:val="36"/>
                      </w:rPr>
                      <w:t>2</w:t>
                    </w:r>
                    <w:r w:rsidRPr="002174E0">
                      <w:rPr>
                        <w:b/>
                        <w:bCs/>
                        <w:i/>
                        <w:iCs/>
                        <w:color w:val="FFFFFF" w:themeColor="background1"/>
                        <w:sz w:val="36"/>
                        <w:szCs w:val="3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422E6" w14:textId="77777777" w:rsidR="00726FE1" w:rsidRPr="002174E0" w:rsidRDefault="00E563A1">
    <w:pPr>
      <w:pStyle w:val="llb"/>
    </w:pPr>
    <w:sdt>
      <w:sdtPr>
        <w:id w:val="1965850647"/>
        <w:docPartObj>
          <w:docPartGallery w:val="Page Numbers (Bottom of Page)"/>
          <w:docPartUnique/>
        </w:docPartObj>
      </w:sdtPr>
      <w:sdtEndPr/>
      <w:sdtContent>
        <w:r w:rsidR="00C536A0" w:rsidRPr="002174E0"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7C06228" wp14:editId="3A8262F0">
                  <wp:simplePos x="0" y="0"/>
                  <wp:positionH relativeFrom="margin">
                    <wp:posOffset>4982845</wp:posOffset>
                  </wp:positionH>
                  <wp:positionV relativeFrom="paragraph">
                    <wp:posOffset>-180340</wp:posOffset>
                  </wp:positionV>
                  <wp:extent cx="1123200" cy="439200"/>
                  <wp:effectExtent l="0" t="0" r="1270" b="0"/>
                  <wp:wrapNone/>
                  <wp:docPr id="25" name="Text Box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123200" cy="43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65C44D" w14:textId="77777777" w:rsidR="00C536A0" w:rsidRPr="002174E0" w:rsidRDefault="00C536A0" w:rsidP="00C536A0">
                              <w:pPr>
                                <w:ind w:right="6"/>
                                <w:jc w:val="center"/>
                                <w:rPr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2174E0">
                                <w:rPr>
                                  <w:szCs w:val="22"/>
                                </w:rPr>
                                <w:fldChar w:fldCharType="begin"/>
                              </w:r>
                              <w:r w:rsidRPr="002174E0">
                                <w:instrText>PAGE    \* MERGEFORMAT</w:instrText>
                              </w:r>
                              <w:r w:rsidRPr="002174E0">
                                <w:rPr>
                                  <w:szCs w:val="22"/>
                                </w:rPr>
                                <w:fldChar w:fldCharType="separate"/>
                              </w:r>
                              <w:r w:rsidRPr="002174E0">
                                <w:rPr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36"/>
                                  <w:szCs w:val="36"/>
                                </w:rPr>
                                <w:t>2</w:t>
                              </w:r>
                              <w:r w:rsidRPr="002174E0">
                                <w:rPr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36"/>
                                  <w:szCs w:val="3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54864" tIns="0" rIns="54864" bIns="0" anchor="b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7C06228"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0;text-align:left;margin-left:392.35pt;margin-top:-14.2pt;width:88.45pt;height:34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" fillcolor="#4472c4 [3204]" stroked="f" strokeweight="1.25pt">
                  <v:stroke endcap="round"/>
                  <v:textbox inset="4.32pt,0,4.32pt,0">
                    <w:txbxContent>
                      <w:p w14:paraId="6D65C44D" w14:textId="77777777" w:rsidR="00C536A0" w:rsidRPr="002174E0" w:rsidRDefault="00C536A0" w:rsidP="00C536A0">
                        <w:pPr>
                          <w:ind w:right="6"/>
                          <w:jc w:val="center"/>
                          <w:rPr>
                            <w:b/>
                            <w:bCs/>
                            <w:i/>
                            <w:iCs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2174E0">
                          <w:rPr>
                            <w:szCs w:val="22"/>
                          </w:rPr>
                          <w:fldChar w:fldCharType="begin"/>
                        </w:r>
                        <w:r w:rsidRPr="002174E0">
                          <w:instrText>PAGE    \* MERGEFORMAT</w:instrText>
                        </w:r>
                        <w:r w:rsidRPr="002174E0">
                          <w:rPr>
                            <w:szCs w:val="22"/>
                          </w:rPr>
                          <w:fldChar w:fldCharType="separate"/>
                        </w:r>
                        <w:r w:rsidRPr="002174E0">
                          <w:rPr>
                            <w:b/>
                            <w:bCs/>
                            <w:i/>
                            <w:iCs/>
                            <w:color w:val="FFFFFF" w:themeColor="background1"/>
                            <w:sz w:val="36"/>
                            <w:szCs w:val="36"/>
                          </w:rPr>
                          <w:t>2</w:t>
                        </w:r>
                        <w:r w:rsidRPr="002174E0">
                          <w:rPr>
                            <w:b/>
                            <w:bCs/>
                            <w:i/>
                            <w:iCs/>
                            <w:color w:val="FFFFFF" w:themeColor="background1"/>
                            <w:sz w:val="36"/>
                            <w:szCs w:val="36"/>
                          </w:rPr>
                          <w:fldChar w:fldCharType="end"/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C536A0" w:rsidRPr="002174E0"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371A52D3" wp14:editId="07E846FE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-180340</wp:posOffset>
                  </wp:positionV>
                  <wp:extent cx="6094800" cy="3600"/>
                  <wp:effectExtent l="0" t="0" r="20320" b="34925"/>
                  <wp:wrapNone/>
                  <wp:docPr id="26" name="Egyenes összekötő 2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H="1">
                            <a:off x="0" y="0"/>
                            <a:ext cx="6094800" cy="36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du="http://schemas.microsoft.com/office/word/2023/wordml/word16du" xmlns:oel="http://schemas.microsoft.com/office/2019/extlst">
              <w:pict>
                <v:line w14:anchorId="1FDFEE50" id="Egyenes összekötő 26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14.2pt" to="479.9pt,-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" strokecolor="#4472c4 [3204]" strokeweight="1.25pt">
                  <v:stroke endcap="round"/>
                  <w10:wrap anchorx="margin"/>
                </v:line>
              </w:pict>
            </mc:Fallback>
          </mc:AlternateConten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BBC3D" w14:textId="77777777" w:rsidR="006C44CF" w:rsidRPr="002174E0" w:rsidRDefault="006C44CF" w:rsidP="00726FE1">
      <w:r w:rsidRPr="002174E0">
        <w:separator/>
      </w:r>
    </w:p>
  </w:footnote>
  <w:footnote w:type="continuationSeparator" w:id="0">
    <w:p w14:paraId="0A3D1FB0" w14:textId="77777777" w:rsidR="006C44CF" w:rsidRPr="002174E0" w:rsidRDefault="006C44CF" w:rsidP="00726FE1">
      <w:r w:rsidRPr="002174E0">
        <w:continuationSeparator/>
      </w:r>
    </w:p>
  </w:footnote>
  <w:footnote w:type="continuationNotice" w:id="1">
    <w:p w14:paraId="11FDBB4B" w14:textId="77777777" w:rsidR="006C44CF" w:rsidRPr="002174E0" w:rsidRDefault="006C44CF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54627" w14:textId="77777777" w:rsidR="009D39A4" w:rsidRPr="002174E0" w:rsidRDefault="00B25021" w:rsidP="00B25021">
    <w:pPr>
      <w:pStyle w:val="lfej"/>
      <w:shd w:val="clear" w:color="auto" w:fill="4472C4" w:themeFill="accent1"/>
      <w:tabs>
        <w:tab w:val="clear" w:pos="4536"/>
        <w:tab w:val="clear" w:pos="9072"/>
        <w:tab w:val="left" w:pos="1005"/>
      </w:tabs>
      <w:spacing w:line="480" w:lineRule="auto"/>
      <w:ind w:left="-1418" w:right="-1418"/>
      <w:jc w:val="left"/>
      <w:rPr>
        <w:b/>
        <w:bCs/>
        <w:color w:val="FFFFFF" w:themeColor="background1"/>
      </w:rPr>
    </w:pPr>
    <w:r w:rsidRPr="002174E0">
      <w:rPr>
        <w:b/>
        <w:bCs/>
        <w:color w:val="FFFFFF" w:themeColor="background1"/>
      </w:rPr>
      <w:tab/>
    </w:r>
    <w:r w:rsidR="00D22419" w:rsidRPr="002174E0">
      <w:rPr>
        <w:b/>
        <w:bCs/>
        <w:color w:val="FFFFFF" w:themeColor="background1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C09A2" w14:textId="19A60C83" w:rsidR="00C834FD" w:rsidRPr="002174E0" w:rsidRDefault="00B25021" w:rsidP="009F0F5E">
    <w:pPr>
      <w:pStyle w:val="lfej"/>
      <w:shd w:val="clear" w:color="auto" w:fill="4472C4" w:themeFill="accent1"/>
      <w:tabs>
        <w:tab w:val="clear" w:pos="9072"/>
        <w:tab w:val="left" w:pos="-284"/>
        <w:tab w:val="right" w:pos="9781"/>
      </w:tabs>
      <w:spacing w:after="240" w:line="480" w:lineRule="auto"/>
      <w:ind w:left="-1418" w:right="-1418"/>
      <w:jc w:val="left"/>
      <w:rPr>
        <w:b/>
        <w:bCs/>
        <w:color w:val="FFFFFF" w:themeColor="background1"/>
      </w:rPr>
    </w:pPr>
    <w:r w:rsidRPr="002174E0">
      <w:rPr>
        <w:b/>
        <w:bCs/>
        <w:color w:val="FFFFFF" w:themeColor="background1"/>
      </w:rPr>
      <w:br/>
    </w:r>
    <w:r w:rsidRPr="002174E0">
      <w:rPr>
        <w:b/>
        <w:bCs/>
        <w:color w:val="FFFFFF" w:themeColor="background1"/>
      </w:rPr>
      <w:tab/>
    </w:r>
    <w:sdt>
      <w:sdtPr>
        <w:rPr>
          <w:b/>
          <w:bCs/>
          <w:color w:val="FFFFFF" w:themeColor="background1"/>
        </w:rPr>
        <w:alias w:val="Cégnév"/>
        <w:tag w:val=""/>
        <w:id w:val="634535074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Pr="002174E0">
          <w:rPr>
            <w:b/>
            <w:bCs/>
            <w:color w:val="FFFFFF" w:themeColor="background1"/>
          </w:rPr>
          <w:t>UMSZKI</w:t>
        </w:r>
      </w:sdtContent>
    </w:sdt>
    <w:r w:rsidRPr="002174E0">
      <w:rPr>
        <w:b/>
        <w:bCs/>
        <w:color w:val="FFFFFF" w:themeColor="background1"/>
      </w:rPr>
      <w:t xml:space="preserve"> </w:t>
    </w:r>
    <w:r w:rsidR="005E11B4" w:rsidRPr="002174E0">
      <w:rPr>
        <w:b/>
        <w:bCs/>
        <w:color w:val="FFFFFF" w:themeColor="background1"/>
      </w:rPr>
      <w:t xml:space="preserve"> </w:t>
    </w:r>
    <w:r w:rsidRPr="002174E0">
      <w:rPr>
        <w:b/>
        <w:bCs/>
        <w:color w:val="FFFFFF" w:themeColor="background1"/>
      </w:rPr>
      <w:t>|</w:t>
    </w:r>
    <w:r w:rsidR="005E11B4" w:rsidRPr="002174E0">
      <w:rPr>
        <w:b/>
        <w:bCs/>
        <w:color w:val="FFFFFF" w:themeColor="background1"/>
      </w:rPr>
      <w:t xml:space="preserve"> </w:t>
    </w:r>
    <w:sdt>
      <w:sdtPr>
        <w:rPr>
          <w:b/>
          <w:bCs/>
          <w:color w:val="FFFFFF" w:themeColor="background1"/>
        </w:rPr>
        <w:alias w:val="Tárgy"/>
        <w:tag w:val=""/>
        <w:id w:val="-2006736867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45741A" w:rsidRPr="002174E0">
          <w:rPr>
            <w:b/>
            <w:bCs/>
            <w:color w:val="FFFFFF" w:themeColor="background1"/>
          </w:rPr>
          <w:t>Asztali alkalmazások fejlesztése</w:t>
        </w:r>
      </w:sdtContent>
    </w:sdt>
    <w:r w:rsidRPr="002174E0">
      <w:rPr>
        <w:b/>
        <w:bCs/>
        <w:color w:val="FFFFFF" w:themeColor="background1"/>
      </w:rPr>
      <w:tab/>
    </w:r>
    <w:r w:rsidRPr="002174E0">
      <w:rPr>
        <w:b/>
        <w:bCs/>
        <w:color w:val="FFFFFF" w:themeColor="background1"/>
      </w:rPr>
      <w:tab/>
    </w:r>
    <w:sdt>
      <w:sdtPr>
        <w:rPr>
          <w:b/>
          <w:bCs/>
          <w:color w:val="FFFFFF" w:themeColor="background1"/>
        </w:rPr>
        <w:alias w:val="Kategória"/>
        <w:tag w:val=""/>
        <w:id w:val="-948781500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45741A" w:rsidRPr="002174E0">
          <w:rPr>
            <w:b/>
            <w:bCs/>
            <w:color w:val="FFFFFF" w:themeColor="background1"/>
          </w:rPr>
          <w:t>1</w:t>
        </w:r>
        <w:r w:rsidR="004E28B7">
          <w:rPr>
            <w:b/>
            <w:bCs/>
            <w:color w:val="FFFFFF" w:themeColor="background1"/>
          </w:rPr>
          <w:t>4</w:t>
        </w:r>
        <w:r w:rsidR="00816E1E" w:rsidRPr="002174E0">
          <w:rPr>
            <w:b/>
            <w:bCs/>
            <w:color w:val="FFFFFF" w:themeColor="background1"/>
          </w:rPr>
          <w:t>. évfolyam</w:t>
        </w:r>
      </w:sdtContent>
    </w:sdt>
    <w:r w:rsidR="005E11B4" w:rsidRPr="002174E0">
      <w:rPr>
        <w:b/>
        <w:bCs/>
        <w:color w:val="FFFFFF" w:themeColor="background1"/>
      </w:rPr>
      <w:t xml:space="preserve"> </w:t>
    </w:r>
    <w:r w:rsidRPr="002174E0">
      <w:rPr>
        <w:b/>
        <w:bCs/>
        <w:color w:val="FFFFFF" w:themeColor="background1"/>
      </w:rPr>
      <w:t>|</w:t>
    </w:r>
    <w:r w:rsidR="005E11B4" w:rsidRPr="002174E0">
      <w:rPr>
        <w:b/>
        <w:bCs/>
        <w:color w:val="FFFFFF" w:themeColor="background1"/>
      </w:rPr>
      <w:t xml:space="preserve"> </w:t>
    </w:r>
    <w:sdt>
      <w:sdtPr>
        <w:rPr>
          <w:b/>
          <w:bCs/>
          <w:color w:val="FFFFFF" w:themeColor="background1"/>
        </w:rPr>
        <w:alias w:val="Kulcsszavak"/>
        <w:tag w:val=""/>
        <w:id w:val="-1735229396"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r w:rsidR="0045741A" w:rsidRPr="002174E0">
          <w:rPr>
            <w:b/>
            <w:bCs/>
            <w:color w:val="FFFFFF" w:themeColor="background1"/>
          </w:rPr>
          <w:t>2024</w:t>
        </w:r>
        <w:r w:rsidR="00816E1E" w:rsidRPr="002174E0">
          <w:rPr>
            <w:b/>
            <w:bCs/>
            <w:color w:val="FFFFFF" w:themeColor="background1"/>
          </w:rPr>
          <w:t>/</w:t>
        </w:r>
        <w:r w:rsidR="0045741A" w:rsidRPr="002174E0">
          <w:rPr>
            <w:b/>
            <w:bCs/>
            <w:color w:val="FFFFFF" w:themeColor="background1"/>
          </w:rPr>
          <w:t>2025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538BD"/>
    <w:multiLevelType w:val="hybridMultilevel"/>
    <w:tmpl w:val="D0CE2E0A"/>
    <w:lvl w:ilvl="0" w:tplc="D6CE406A">
      <w:start w:val="1"/>
      <w:numFmt w:val="bullet"/>
      <w:pStyle w:val="Listaszerbekezds"/>
      <w:lvlText w:val=""/>
      <w:lvlJc w:val="left"/>
      <w:pPr>
        <w:ind w:left="360" w:hanging="360"/>
      </w:pPr>
      <w:rPr>
        <w:rFonts w:ascii="Wingdings" w:hAnsi="Wingdings" w:hint="default"/>
        <w:b/>
      </w:rPr>
    </w:lvl>
    <w:lvl w:ilvl="1" w:tplc="AF8C34C6">
      <w:start w:val="1"/>
      <w:numFmt w:val="bullet"/>
      <w:pStyle w:val="Alpo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75312"/>
    <w:multiLevelType w:val="multilevel"/>
    <w:tmpl w:val="3F2C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63492"/>
    <w:multiLevelType w:val="multilevel"/>
    <w:tmpl w:val="16A86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A9021D"/>
    <w:multiLevelType w:val="multilevel"/>
    <w:tmpl w:val="7242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attachedTemplate r:id="rId1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3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9DD"/>
    <w:rsid w:val="00002677"/>
    <w:rsid w:val="00002FA2"/>
    <w:rsid w:val="00015CAF"/>
    <w:rsid w:val="000306BD"/>
    <w:rsid w:val="00054767"/>
    <w:rsid w:val="000549D4"/>
    <w:rsid w:val="000A13AF"/>
    <w:rsid w:val="000A1A10"/>
    <w:rsid w:val="000B6EA8"/>
    <w:rsid w:val="000F3B33"/>
    <w:rsid w:val="001001DB"/>
    <w:rsid w:val="0013228E"/>
    <w:rsid w:val="00156CAB"/>
    <w:rsid w:val="00160F63"/>
    <w:rsid w:val="00162191"/>
    <w:rsid w:val="00184CEC"/>
    <w:rsid w:val="00185053"/>
    <w:rsid w:val="00196E97"/>
    <w:rsid w:val="001A4EF9"/>
    <w:rsid w:val="001B3ABC"/>
    <w:rsid w:val="001E72AE"/>
    <w:rsid w:val="001F53A5"/>
    <w:rsid w:val="001F6D42"/>
    <w:rsid w:val="002174E0"/>
    <w:rsid w:val="002725DB"/>
    <w:rsid w:val="00275835"/>
    <w:rsid w:val="00282609"/>
    <w:rsid w:val="002A4DB1"/>
    <w:rsid w:val="002B2905"/>
    <w:rsid w:val="002D0AF9"/>
    <w:rsid w:val="002D11CD"/>
    <w:rsid w:val="002D6B85"/>
    <w:rsid w:val="00300AB0"/>
    <w:rsid w:val="003109BB"/>
    <w:rsid w:val="00325EC7"/>
    <w:rsid w:val="00334797"/>
    <w:rsid w:val="00347887"/>
    <w:rsid w:val="0036352A"/>
    <w:rsid w:val="00382947"/>
    <w:rsid w:val="003961A7"/>
    <w:rsid w:val="003E3345"/>
    <w:rsid w:val="003E60C0"/>
    <w:rsid w:val="00410585"/>
    <w:rsid w:val="00423F1D"/>
    <w:rsid w:val="00440A2D"/>
    <w:rsid w:val="0045181A"/>
    <w:rsid w:val="004569FE"/>
    <w:rsid w:val="0045741A"/>
    <w:rsid w:val="00463146"/>
    <w:rsid w:val="00475A88"/>
    <w:rsid w:val="00486586"/>
    <w:rsid w:val="004A4DEC"/>
    <w:rsid w:val="004B5A28"/>
    <w:rsid w:val="004B62D4"/>
    <w:rsid w:val="004C2CD7"/>
    <w:rsid w:val="004E00FE"/>
    <w:rsid w:val="004E28B7"/>
    <w:rsid w:val="004E4923"/>
    <w:rsid w:val="00505594"/>
    <w:rsid w:val="005243C3"/>
    <w:rsid w:val="00535A8D"/>
    <w:rsid w:val="00542CAC"/>
    <w:rsid w:val="00550240"/>
    <w:rsid w:val="005A109C"/>
    <w:rsid w:val="005A1322"/>
    <w:rsid w:val="005A2FC3"/>
    <w:rsid w:val="005E10E5"/>
    <w:rsid w:val="005E11B4"/>
    <w:rsid w:val="005F1A0D"/>
    <w:rsid w:val="005F4672"/>
    <w:rsid w:val="005F6776"/>
    <w:rsid w:val="00612E6A"/>
    <w:rsid w:val="00645F41"/>
    <w:rsid w:val="00647FC1"/>
    <w:rsid w:val="006539E0"/>
    <w:rsid w:val="00653DC5"/>
    <w:rsid w:val="00661D22"/>
    <w:rsid w:val="006730E7"/>
    <w:rsid w:val="00681F05"/>
    <w:rsid w:val="00697BD2"/>
    <w:rsid w:val="006A23EF"/>
    <w:rsid w:val="006A29DD"/>
    <w:rsid w:val="006C44CF"/>
    <w:rsid w:val="006E1EFB"/>
    <w:rsid w:val="006E3F5B"/>
    <w:rsid w:val="006E62ED"/>
    <w:rsid w:val="007206A7"/>
    <w:rsid w:val="00723F95"/>
    <w:rsid w:val="00726FE1"/>
    <w:rsid w:val="00742184"/>
    <w:rsid w:val="00750B88"/>
    <w:rsid w:val="007543E1"/>
    <w:rsid w:val="007B33F3"/>
    <w:rsid w:val="007C581F"/>
    <w:rsid w:val="007E1B18"/>
    <w:rsid w:val="007E564B"/>
    <w:rsid w:val="007F4049"/>
    <w:rsid w:val="008160D6"/>
    <w:rsid w:val="00816E1E"/>
    <w:rsid w:val="00824F3B"/>
    <w:rsid w:val="008260AB"/>
    <w:rsid w:val="008363F6"/>
    <w:rsid w:val="008512F7"/>
    <w:rsid w:val="008952D6"/>
    <w:rsid w:val="00895914"/>
    <w:rsid w:val="008A075D"/>
    <w:rsid w:val="008A188C"/>
    <w:rsid w:val="008A2BC1"/>
    <w:rsid w:val="008C103E"/>
    <w:rsid w:val="008C6EF1"/>
    <w:rsid w:val="008D0344"/>
    <w:rsid w:val="008D28AD"/>
    <w:rsid w:val="008D4AD6"/>
    <w:rsid w:val="008E20D4"/>
    <w:rsid w:val="00912C10"/>
    <w:rsid w:val="009228AD"/>
    <w:rsid w:val="0095328C"/>
    <w:rsid w:val="00975A58"/>
    <w:rsid w:val="009D29A4"/>
    <w:rsid w:val="009D39A4"/>
    <w:rsid w:val="009E5997"/>
    <w:rsid w:val="009E6F19"/>
    <w:rsid w:val="009F0F5E"/>
    <w:rsid w:val="009F45A3"/>
    <w:rsid w:val="009F7AC0"/>
    <w:rsid w:val="00A107B0"/>
    <w:rsid w:val="00A43415"/>
    <w:rsid w:val="00A45347"/>
    <w:rsid w:val="00A521BB"/>
    <w:rsid w:val="00A575E3"/>
    <w:rsid w:val="00A76132"/>
    <w:rsid w:val="00AC460D"/>
    <w:rsid w:val="00B171A2"/>
    <w:rsid w:val="00B25021"/>
    <w:rsid w:val="00B53C1E"/>
    <w:rsid w:val="00B55359"/>
    <w:rsid w:val="00B57FFC"/>
    <w:rsid w:val="00B8645F"/>
    <w:rsid w:val="00BD2F1B"/>
    <w:rsid w:val="00BD710D"/>
    <w:rsid w:val="00BD7B47"/>
    <w:rsid w:val="00BE0D08"/>
    <w:rsid w:val="00BE6DD0"/>
    <w:rsid w:val="00BF17E7"/>
    <w:rsid w:val="00C001AD"/>
    <w:rsid w:val="00C15D9A"/>
    <w:rsid w:val="00C17B52"/>
    <w:rsid w:val="00C44088"/>
    <w:rsid w:val="00C536A0"/>
    <w:rsid w:val="00C67D46"/>
    <w:rsid w:val="00C74BFA"/>
    <w:rsid w:val="00C834FD"/>
    <w:rsid w:val="00C93C65"/>
    <w:rsid w:val="00CA3418"/>
    <w:rsid w:val="00CA350E"/>
    <w:rsid w:val="00CB4DE5"/>
    <w:rsid w:val="00CC72EF"/>
    <w:rsid w:val="00D04A84"/>
    <w:rsid w:val="00D04CD3"/>
    <w:rsid w:val="00D06DE1"/>
    <w:rsid w:val="00D22419"/>
    <w:rsid w:val="00D2352A"/>
    <w:rsid w:val="00D3001D"/>
    <w:rsid w:val="00D3781A"/>
    <w:rsid w:val="00D60849"/>
    <w:rsid w:val="00D62C65"/>
    <w:rsid w:val="00D80FCF"/>
    <w:rsid w:val="00D839CF"/>
    <w:rsid w:val="00D94C4B"/>
    <w:rsid w:val="00DA06B3"/>
    <w:rsid w:val="00DC09BD"/>
    <w:rsid w:val="00DC767A"/>
    <w:rsid w:val="00DD73FA"/>
    <w:rsid w:val="00E35454"/>
    <w:rsid w:val="00E4676B"/>
    <w:rsid w:val="00E50075"/>
    <w:rsid w:val="00E520D8"/>
    <w:rsid w:val="00E563A1"/>
    <w:rsid w:val="00E6591D"/>
    <w:rsid w:val="00E710EA"/>
    <w:rsid w:val="00E73E67"/>
    <w:rsid w:val="00E7500F"/>
    <w:rsid w:val="00ED4623"/>
    <w:rsid w:val="00EE68F0"/>
    <w:rsid w:val="00F376EC"/>
    <w:rsid w:val="00F41449"/>
    <w:rsid w:val="00F45989"/>
    <w:rsid w:val="00F50654"/>
    <w:rsid w:val="00FA3934"/>
    <w:rsid w:val="00FA442E"/>
    <w:rsid w:val="00FB21C0"/>
    <w:rsid w:val="00FB477A"/>
    <w:rsid w:val="00FB5522"/>
    <w:rsid w:val="00FC1DBB"/>
    <w:rsid w:val="00FD424C"/>
    <w:rsid w:val="00FE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9657C76"/>
  <w15:chartTrackingRefBased/>
  <w15:docId w15:val="{A4BDE699-B8A5-4028-99DB-D1FB63E82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45989"/>
    <w:pPr>
      <w:spacing w:before="60" w:after="120"/>
      <w:jc w:val="both"/>
    </w:pPr>
    <w:rPr>
      <w:noProof/>
      <w:sz w:val="22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156CAB"/>
    <w:pPr>
      <w:pBdr>
        <w:top w:val="single" w:sz="24" w:space="3" w:color="4472C4" w:themeColor="accent1"/>
        <w:left w:val="single" w:sz="24" w:space="3" w:color="4472C4" w:themeColor="accent1"/>
        <w:bottom w:val="single" w:sz="24" w:space="3" w:color="4472C4" w:themeColor="accent1"/>
        <w:right w:val="single" w:sz="24" w:space="3" w:color="4472C4" w:themeColor="accent1"/>
      </w:pBdr>
      <w:shd w:val="clear" w:color="auto" w:fill="4472C4" w:themeFill="accent1"/>
      <w:ind w:left="-142"/>
      <w:outlineLvl w:val="0"/>
    </w:pPr>
    <w:rPr>
      <w:b/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47FC1"/>
    <w:pPr>
      <w:pBdr>
        <w:top w:val="single" w:sz="24" w:space="3" w:color="D9E2F3" w:themeColor="accent1" w:themeTint="33"/>
        <w:left w:val="single" w:sz="24" w:space="3" w:color="D9E2F3" w:themeColor="accent1" w:themeTint="33"/>
        <w:bottom w:val="single" w:sz="24" w:space="3" w:color="D9E2F3" w:themeColor="accent1" w:themeTint="33"/>
        <w:right w:val="single" w:sz="24" w:space="3" w:color="D9E2F3" w:themeColor="accent1" w:themeTint="33"/>
      </w:pBdr>
      <w:shd w:val="clear" w:color="auto" w:fill="D9E2F3" w:themeFill="accent1" w:themeFillTint="33"/>
      <w:spacing w:before="240" w:after="240"/>
      <w:ind w:right="4536"/>
      <w:outlineLvl w:val="1"/>
    </w:pPr>
    <w:rPr>
      <w:rFonts w:eastAsia="Times New Roman"/>
      <w:b/>
      <w:bCs/>
      <w:caps/>
      <w:color w:val="4472C4" w:themeColor="accent1"/>
      <w:spacing w:val="15"/>
      <w:lang w:eastAsia="hu-HU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816E1E"/>
    <w:pPr>
      <w:keepNext/>
      <w:pBdr>
        <w:bottom w:val="single" w:sz="6" w:space="1" w:color="4472C4" w:themeColor="accent1"/>
      </w:pBdr>
      <w:spacing w:before="240" w:after="0"/>
      <w:outlineLvl w:val="2"/>
    </w:pPr>
    <w:rPr>
      <w:b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816E1E"/>
    <w:pPr>
      <w:keepNext/>
      <w:spacing w:before="200" w:after="0"/>
      <w:outlineLvl w:val="3"/>
    </w:pPr>
    <w:rPr>
      <w:b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834FD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834FD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834FD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834F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834F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56CAB"/>
    <w:rPr>
      <w:b/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Cmsor2Char">
    <w:name w:val="Címsor 2 Char"/>
    <w:basedOn w:val="Bekezdsalapbettpusa"/>
    <w:link w:val="Cmsor2"/>
    <w:uiPriority w:val="9"/>
    <w:rsid w:val="00647FC1"/>
    <w:rPr>
      <w:rFonts w:eastAsia="Times New Roman"/>
      <w:b/>
      <w:bCs/>
      <w:caps/>
      <w:color w:val="4472C4" w:themeColor="accent1"/>
      <w:spacing w:val="15"/>
      <w:sz w:val="22"/>
      <w:shd w:val="clear" w:color="auto" w:fill="D9E2F3" w:themeFill="accent1" w:themeFillTint="33"/>
      <w:lang w:eastAsia="hu-HU"/>
    </w:rPr>
  </w:style>
  <w:style w:type="paragraph" w:styleId="NormlWeb">
    <w:name w:val="Normal (Web)"/>
    <w:basedOn w:val="Norml"/>
    <w:uiPriority w:val="99"/>
    <w:semiHidden/>
    <w:unhideWhenUsed/>
    <w:rsid w:val="00C834FD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aliases w:val="Listázás"/>
    <w:basedOn w:val="Norml"/>
    <w:uiPriority w:val="34"/>
    <w:qFormat/>
    <w:rsid w:val="007E1B18"/>
    <w:pPr>
      <w:numPr>
        <w:numId w:val="4"/>
      </w:numPr>
      <w:ind w:left="357" w:hanging="357"/>
      <w:jc w:val="left"/>
    </w:pPr>
    <w:rPr>
      <w:rFonts w:eastAsia="Times New Roman"/>
    </w:rPr>
  </w:style>
  <w:style w:type="paragraph" w:styleId="Cm">
    <w:name w:val="Title"/>
    <w:basedOn w:val="Norml"/>
    <w:next w:val="Norml"/>
    <w:link w:val="CmChar"/>
    <w:uiPriority w:val="10"/>
    <w:qFormat/>
    <w:rsid w:val="00C834FD"/>
    <w:pPr>
      <w:spacing w:before="0" w:after="0"/>
      <w:jc w:val="center"/>
    </w:pPr>
    <w:rPr>
      <w:rFonts w:asciiTheme="majorHAnsi" w:eastAsiaTheme="majorEastAsia" w:hAnsiTheme="majorHAnsi" w:cstheme="majorBidi"/>
      <w:b/>
      <w:caps/>
      <w:color w:val="FFFFFF" w:themeColor="background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C834FD"/>
    <w:rPr>
      <w:rFonts w:asciiTheme="majorHAnsi" w:eastAsiaTheme="majorEastAsia" w:hAnsiTheme="majorHAnsi" w:cstheme="majorBidi"/>
      <w:b/>
      <w:caps/>
      <w:color w:val="FFFFFF" w:themeColor="background1"/>
      <w:spacing w:val="10"/>
      <w:sz w:val="52"/>
      <w:szCs w:val="52"/>
    </w:rPr>
  </w:style>
  <w:style w:type="character" w:customStyle="1" w:styleId="Cmsor3Char">
    <w:name w:val="Címsor 3 Char"/>
    <w:basedOn w:val="Bekezdsalapbettpusa"/>
    <w:link w:val="Cmsor3"/>
    <w:uiPriority w:val="9"/>
    <w:rsid w:val="00816E1E"/>
    <w:rPr>
      <w:b/>
      <w:color w:val="1F3763" w:themeColor="accent1" w:themeShade="7F"/>
      <w:spacing w:val="15"/>
      <w:sz w:val="22"/>
    </w:rPr>
  </w:style>
  <w:style w:type="character" w:customStyle="1" w:styleId="Cmsor4Char">
    <w:name w:val="Címsor 4 Char"/>
    <w:basedOn w:val="Bekezdsalapbettpusa"/>
    <w:link w:val="Cmsor4"/>
    <w:uiPriority w:val="9"/>
    <w:rsid w:val="00816E1E"/>
    <w:rPr>
      <w:b/>
      <w:color w:val="2F5496" w:themeColor="accent1" w:themeShade="BF"/>
      <w:spacing w:val="10"/>
      <w:sz w:val="22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834FD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834FD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834FD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834FD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834FD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C834FD"/>
    <w:rPr>
      <w:b/>
      <w:bCs/>
      <w:color w:val="2F5496" w:themeColor="accent1" w:themeShade="BF"/>
      <w:sz w:val="16"/>
      <w:szCs w:val="16"/>
    </w:rPr>
  </w:style>
  <w:style w:type="paragraph" w:styleId="Alcm">
    <w:name w:val="Subtitle"/>
    <w:basedOn w:val="Norml"/>
    <w:next w:val="Norml"/>
    <w:link w:val="AlcmChar"/>
    <w:uiPriority w:val="11"/>
    <w:qFormat/>
    <w:rsid w:val="00C834F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C834FD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FA3934"/>
    <w:rPr>
      <w:b/>
      <w:bCs/>
      <w:noProof/>
      <w:color w:val="1F3864" w:themeColor="accent1" w:themeShade="80"/>
      <w:lang w:val="hu-HU"/>
    </w:rPr>
  </w:style>
  <w:style w:type="character" w:styleId="Kiemels">
    <w:name w:val="Emphasis"/>
    <w:uiPriority w:val="20"/>
    <w:qFormat/>
    <w:rsid w:val="00C834FD"/>
    <w:rPr>
      <w:caps/>
      <w:color w:val="1F3763" w:themeColor="accent1" w:themeShade="7F"/>
      <w:spacing w:val="5"/>
    </w:rPr>
  </w:style>
  <w:style w:type="paragraph" w:styleId="Nincstrkz">
    <w:name w:val="No Spacing"/>
    <w:uiPriority w:val="1"/>
    <w:qFormat/>
    <w:rsid w:val="00C834FD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C834FD"/>
    <w:rPr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C834FD"/>
    <w:rPr>
      <w:i/>
      <w:iCs/>
      <w:sz w:val="24"/>
      <w:szCs w:val="24"/>
    </w:rPr>
  </w:style>
  <w:style w:type="paragraph" w:styleId="Kiemeltidzet">
    <w:name w:val="Intense Quote"/>
    <w:aliases w:val="Széljegyzet"/>
    <w:basedOn w:val="Norml"/>
    <w:next w:val="Norml"/>
    <w:link w:val="KiemeltidzetChar"/>
    <w:uiPriority w:val="30"/>
    <w:qFormat/>
    <w:rsid w:val="00742184"/>
    <w:pPr>
      <w:spacing w:before="240" w:after="240" w:line="240" w:lineRule="auto"/>
      <w:jc w:val="right"/>
    </w:pPr>
    <w:rPr>
      <w:i/>
      <w:iCs/>
      <w:color w:val="4472C4" w:themeColor="accent1"/>
      <w:szCs w:val="24"/>
    </w:rPr>
  </w:style>
  <w:style w:type="character" w:customStyle="1" w:styleId="KiemeltidzetChar">
    <w:name w:val="Kiemelt idézet Char"/>
    <w:aliases w:val="Széljegyzet Char"/>
    <w:basedOn w:val="Bekezdsalapbettpusa"/>
    <w:link w:val="Kiemeltidzet"/>
    <w:uiPriority w:val="30"/>
    <w:rsid w:val="00742184"/>
    <w:rPr>
      <w:i/>
      <w:iCs/>
      <w:noProof/>
      <w:color w:val="4472C4" w:themeColor="accent1"/>
      <w:sz w:val="22"/>
      <w:szCs w:val="24"/>
      <w:lang w:val="en-US"/>
    </w:rPr>
  </w:style>
  <w:style w:type="character" w:styleId="Finomkiemels">
    <w:name w:val="Subtle Emphasis"/>
    <w:uiPriority w:val="19"/>
    <w:qFormat/>
    <w:rsid w:val="002174E0"/>
    <w:rPr>
      <w:i/>
      <w:iCs/>
      <w:color w:val="1F3763" w:themeColor="accent1" w:themeShade="7F"/>
    </w:rPr>
  </w:style>
  <w:style w:type="character" w:styleId="Erskiemels">
    <w:name w:val="Intense Emphasis"/>
    <w:basedOn w:val="Kiemels2"/>
    <w:uiPriority w:val="21"/>
    <w:qFormat/>
    <w:rsid w:val="007F4049"/>
    <w:rPr>
      <w:b/>
      <w:bCs/>
      <w:noProof/>
      <w:color w:val="1F3864" w:themeColor="accent1" w:themeShade="80"/>
      <w:lang w:val="hu-HU"/>
    </w:rPr>
  </w:style>
  <w:style w:type="character" w:styleId="Finomhivatkozs">
    <w:name w:val="Subtle Reference"/>
    <w:uiPriority w:val="31"/>
    <w:qFormat/>
    <w:rsid w:val="00C834FD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C834FD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C834FD"/>
    <w:rPr>
      <w:b/>
      <w:bCs/>
      <w:i/>
      <w:iCs/>
      <w:spacing w:val="0"/>
    </w:rPr>
  </w:style>
  <w:style w:type="paragraph" w:styleId="Tartalomjegyzkcmsora">
    <w:name w:val="TOC Heading"/>
    <w:aliases w:val="Tartalom1"/>
    <w:basedOn w:val="Cmsor1"/>
    <w:next w:val="Norml"/>
    <w:uiPriority w:val="39"/>
    <w:unhideWhenUsed/>
    <w:qFormat/>
    <w:rsid w:val="00423F1D"/>
    <w:pPr>
      <w:spacing w:before="240"/>
      <w:outlineLvl w:val="9"/>
    </w:pPr>
  </w:style>
  <w:style w:type="paragraph" w:styleId="lfej">
    <w:name w:val="header"/>
    <w:basedOn w:val="Norml"/>
    <w:link w:val="lfejChar"/>
    <w:uiPriority w:val="99"/>
    <w:unhideWhenUsed/>
    <w:rsid w:val="00C834FD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834FD"/>
  </w:style>
  <w:style w:type="paragraph" w:styleId="llb">
    <w:name w:val="footer"/>
    <w:basedOn w:val="Norml"/>
    <w:link w:val="llbChar"/>
    <w:uiPriority w:val="99"/>
    <w:unhideWhenUsed/>
    <w:rsid w:val="00C834FD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834FD"/>
  </w:style>
  <w:style w:type="character" w:styleId="Helyrzszveg">
    <w:name w:val="Placeholder Text"/>
    <w:basedOn w:val="Bekezdsalapbettpusa"/>
    <w:uiPriority w:val="99"/>
    <w:semiHidden/>
    <w:rsid w:val="00D22419"/>
    <w:rPr>
      <w:color w:val="808080"/>
    </w:rPr>
  </w:style>
  <w:style w:type="paragraph" w:styleId="TJ2">
    <w:name w:val="toc 2"/>
    <w:aliases w:val="Tartalom2"/>
    <w:basedOn w:val="Norml"/>
    <w:next w:val="Norml"/>
    <w:autoRedefine/>
    <w:uiPriority w:val="39"/>
    <w:unhideWhenUsed/>
    <w:rsid w:val="00C536A0"/>
    <w:pPr>
      <w:spacing w:after="100"/>
      <w:ind w:left="200"/>
    </w:pPr>
  </w:style>
  <w:style w:type="paragraph" w:styleId="TJ3">
    <w:name w:val="toc 3"/>
    <w:aliases w:val="Tartalom3"/>
    <w:basedOn w:val="Norml"/>
    <w:next w:val="Norml"/>
    <w:autoRedefine/>
    <w:uiPriority w:val="39"/>
    <w:unhideWhenUsed/>
    <w:rsid w:val="00C536A0"/>
    <w:pPr>
      <w:spacing w:after="100"/>
      <w:ind w:left="400"/>
    </w:pPr>
  </w:style>
  <w:style w:type="character" w:styleId="Hiperhivatkozs">
    <w:name w:val="Hyperlink"/>
    <w:basedOn w:val="Bekezdsalapbettpusa"/>
    <w:uiPriority w:val="99"/>
    <w:unhideWhenUsed/>
    <w:rsid w:val="00C536A0"/>
    <w:rPr>
      <w:color w:val="0563C1" w:themeColor="hyperlink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E4676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E4676B"/>
    <w:rPr>
      <w:rFonts w:ascii="Segoe UI" w:hAnsi="Segoe UI" w:cs="Segoe UI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F376EC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376EC"/>
    <w:pPr>
      <w:spacing w:line="240" w:lineRule="auto"/>
    </w:pPr>
    <w:rPr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376EC"/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F376EC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F376EC"/>
    <w:rPr>
      <w:b/>
      <w:bCs/>
    </w:rPr>
  </w:style>
  <w:style w:type="paragraph" w:customStyle="1" w:styleId="Alpont">
    <w:name w:val="Alpont"/>
    <w:basedOn w:val="Listaszerbekezds"/>
    <w:qFormat/>
    <w:rsid w:val="00D62C65"/>
    <w:pPr>
      <w:numPr>
        <w:ilvl w:val="1"/>
      </w:numPr>
      <w:ind w:left="7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1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.kriston\Desktop\_SABLON.dotx" TargetMode="External"/></Relationships>
</file>

<file path=word/theme/theme1.xml><?xml version="1.0" encoding="utf-8"?>
<a:theme xmlns:a="http://schemas.openxmlformats.org/drawingml/2006/main" name="Szálak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zálak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zálak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abea2a-bc47-41c5-a50d-7bf915be0b0a">
      <Terms xmlns="http://schemas.microsoft.com/office/infopath/2007/PartnerControls"/>
    </lcf76f155ced4ddcb4097134ff3c332f>
    <TaxCatchAll xmlns="2648cbc6-377b-495f-8949-1ccc618d8f4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EC84C4F5BF8640AD09669C7C26893A" ma:contentTypeVersion="14" ma:contentTypeDescription="Create a new document." ma:contentTypeScope="" ma:versionID="1df93a21939a9a08c55e56dddd052798">
  <xsd:schema xmlns:xsd="http://www.w3.org/2001/XMLSchema" xmlns:xs="http://www.w3.org/2001/XMLSchema" xmlns:p="http://schemas.microsoft.com/office/2006/metadata/properties" xmlns:ns2="16abea2a-bc47-41c5-a50d-7bf915be0b0a" xmlns:ns3="2648cbc6-377b-495f-8949-1ccc618d8f44" targetNamespace="http://schemas.microsoft.com/office/2006/metadata/properties" ma:root="true" ma:fieldsID="5482c56abd5d187b1afe3038ced2dbf1" ns2:_="" ns3:_="">
    <xsd:import namespace="16abea2a-bc47-41c5-a50d-7bf915be0b0a"/>
    <xsd:import namespace="2648cbc6-377b-495f-8949-1ccc618d8f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abea2a-bc47-41c5-a50d-7bf915be0b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4aa7fb3-e186-498d-ae78-2c37cd4f3c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8cbc6-377b-495f-8949-1ccc618d8f4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7dc728e-7072-40ae-8fea-5e6460f4dbc8}" ma:internalName="TaxCatchAll" ma:showField="CatchAllData" ma:web="2648cbc6-377b-495f-8949-1ccc618d8f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BB10E-83EB-44A5-9AA9-98C6FCBBD499}">
  <ds:schemaRefs>
    <ds:schemaRef ds:uri="http://schemas.microsoft.com/office/2006/metadata/properties"/>
    <ds:schemaRef ds:uri="http://schemas.microsoft.com/office/infopath/2007/PartnerControls"/>
    <ds:schemaRef ds:uri="e035496d-b607-494a-b68c-257e6db10ce7"/>
  </ds:schemaRefs>
</ds:datastoreItem>
</file>

<file path=customXml/itemProps2.xml><?xml version="1.0" encoding="utf-8"?>
<ds:datastoreItem xmlns:ds="http://schemas.openxmlformats.org/officeDocument/2006/customXml" ds:itemID="{86144E97-2DF9-4DC9-9C6B-FBA3F71194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BF0144-9162-4A19-B8C7-AD0D737C39B7}"/>
</file>

<file path=customXml/itemProps4.xml><?xml version="1.0" encoding="utf-8"?>
<ds:datastoreItem xmlns:ds="http://schemas.openxmlformats.org/officeDocument/2006/customXml" ds:itemID="{AB5E6FB2-3287-4048-9744-4440EB5F4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_SABLON</Template>
  <TotalTime>169</TotalTime>
  <Pages>2</Pages>
  <Words>298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UMSZKI</Company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Asztali alkalmazások fejlesztése</dc:subject>
  <dc:creator>david.kriston</dc:creator>
  <cp:keywords>2024/2025</cp:keywords>
  <dc:description/>
  <cp:lastModifiedBy>Kriston Dávid</cp:lastModifiedBy>
  <cp:revision>26</cp:revision>
  <cp:lastPrinted>2025-05-27T14:34:00Z</cp:lastPrinted>
  <dcterms:created xsi:type="dcterms:W3CDTF">2025-03-18T23:11:00Z</dcterms:created>
  <dcterms:modified xsi:type="dcterms:W3CDTF">2025-05-27T16:31:00Z</dcterms:modified>
  <cp:category>14. évfolyam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0x0101007DEC84C4F5BF8640AD09669C7C26893A</vt:lpwstr>
  </property>
</Properties>
</file>